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wordprocessingml.printerSettings"/>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4042960"/>
        <w:docPartObj>
          <w:docPartGallery w:val="Cover Pages"/>
          <w:docPartUnique/>
        </w:docPartObj>
      </w:sdtPr>
      <w:sdtEndPr>
        <w:rPr>
          <w:rFonts w:asciiTheme="majorHAnsi" w:eastAsiaTheme="majorEastAsia" w:hAnsiTheme="majorHAnsi" w:cstheme="majorBidi"/>
          <w:color w:val="335B74" w:themeColor="text2"/>
          <w:spacing w:val="5"/>
          <w:kern w:val="28"/>
          <w:sz w:val="96"/>
          <w:szCs w:val="96"/>
          <w14:ligatures w14:val="standardContextual"/>
          <w14:cntxtAlts/>
        </w:rPr>
      </w:sdtEndPr>
      <w:sdtContent>
        <w:p w14:paraId="6B29EEBE" w14:textId="77777777" w:rsidR="00F05A48" w:rsidRDefault="00F05A48"/>
        <w:tbl>
          <w:tblPr>
            <w:tblpPr w:leftFromText="187" w:rightFromText="187" w:bottomFromText="720" w:vertAnchor="page" w:horzAnchor="page" w:tblpX="1669" w:tblpY="8799"/>
            <w:tblW w:w="4600" w:type="pct"/>
            <w:tblCellMar>
              <w:left w:w="288" w:type="dxa"/>
              <w:right w:w="288" w:type="dxa"/>
            </w:tblCellMar>
            <w:tblLook w:val="04A0" w:firstRow="1" w:lastRow="0" w:firstColumn="1" w:lastColumn="0" w:noHBand="0" w:noVBand="1"/>
          </w:tblPr>
          <w:tblGrid>
            <w:gridCol w:w="8876"/>
          </w:tblGrid>
          <w:tr w:rsidR="00DF041F" w14:paraId="1D591084" w14:textId="77777777" w:rsidTr="00567AFA">
            <w:tc>
              <w:tcPr>
                <w:tcW w:w="8876" w:type="dxa"/>
              </w:tcPr>
              <w:sdt>
                <w:sdtPr>
                  <w:rPr>
                    <w:color w:val="6FA0C0" w:themeColor="text2" w:themeTint="99"/>
                    <w:sz w:val="96"/>
                  </w:rPr>
                  <w:alias w:val="Título"/>
                  <w:id w:val="-308007970"/>
                  <w:placeholder>
                    <w:docPart w:val="C85D19C190FC1046AF658918215ADB77"/>
                  </w:placeholder>
                  <w:dataBinding w:prefixMappings="xmlns:ns0='http://schemas.openxmlformats.org/package/2006/metadata/core-properties' xmlns:ns1='http://purl.org/dc/elements/1.1/'" w:xpath="/ns0:coreProperties[1]/ns1:title[1]" w:storeItemID="{6C3C8BC8-F283-45AE-878A-BAB7291924A1}"/>
                  <w:text/>
                </w:sdtPr>
                <w:sdtContent>
                  <w:p w14:paraId="1277EA02" w14:textId="77777777" w:rsidR="00DF041F" w:rsidRPr="005D0A99" w:rsidRDefault="00DF041F" w:rsidP="00567AFA">
                    <w:pPr>
                      <w:pStyle w:val="Title"/>
                      <w:jc w:val="center"/>
                      <w:rPr>
                        <w:color w:val="C8506A"/>
                        <w:sz w:val="96"/>
                      </w:rPr>
                    </w:pPr>
                    <w:r>
                      <w:rPr>
                        <w:color w:val="6FA0C0" w:themeColor="text2" w:themeTint="99"/>
                        <w:sz w:val="96"/>
                        <w:lang w:val="en-US"/>
                      </w:rPr>
                      <w:t>Nonda</w:t>
                    </w:r>
                  </w:p>
                </w:sdtContent>
              </w:sdt>
            </w:tc>
          </w:tr>
          <w:tr w:rsidR="00DF041F" w14:paraId="06ACACD3" w14:textId="77777777" w:rsidTr="00567AFA">
            <w:tc>
              <w:tcPr>
                <w:tcW w:w="0" w:type="auto"/>
                <w:vAlign w:val="bottom"/>
              </w:tcPr>
              <w:sdt>
                <w:sdtPr>
                  <w:rPr>
                    <w:sz w:val="36"/>
                    <w:szCs w:val="36"/>
                  </w:rPr>
                  <w:alias w:val="Subtítulo"/>
                  <w:id w:val="758173203"/>
                  <w:placeholder>
                    <w:docPart w:val="BF7063B70B46C24D852D2B7E758E0BFA"/>
                  </w:placeholder>
                  <w:dataBinding w:prefixMappings="xmlns:ns0='http://schemas.openxmlformats.org/package/2006/metadata/core-properties' xmlns:ns1='http://purl.org/dc/elements/1.1/'" w:xpath="/ns0:coreProperties[1]/ns1:subject[1]" w:storeItemID="{6C3C8BC8-F283-45AE-878A-BAB7291924A1}"/>
                  <w:text/>
                </w:sdtPr>
                <w:sdtContent>
                  <w:p w14:paraId="7CDB5DDC" w14:textId="77777777" w:rsidR="00DF041F" w:rsidRDefault="00DF041F" w:rsidP="00567AFA">
                    <w:pPr>
                      <w:pStyle w:val="Subtitle"/>
                      <w:jc w:val="center"/>
                      <w:rPr>
                        <w:sz w:val="36"/>
                        <w:szCs w:val="36"/>
                      </w:rPr>
                    </w:pPr>
                    <w:r>
                      <w:rPr>
                        <w:sz w:val="36"/>
                        <w:szCs w:val="36"/>
                      </w:rPr>
                      <w:t>Game Design Document – Elias de M. Fernandes    V.1.0</w:t>
                    </w:r>
                  </w:p>
                </w:sdtContent>
              </w:sdt>
            </w:tc>
          </w:tr>
          <w:tr w:rsidR="00DF041F" w14:paraId="1862B6A2" w14:textId="77777777" w:rsidTr="00567AFA">
            <w:tc>
              <w:tcPr>
                <w:tcW w:w="0" w:type="auto"/>
                <w:vAlign w:val="bottom"/>
              </w:tcPr>
              <w:p w14:paraId="296EBD59" w14:textId="77777777" w:rsidR="00DF041F" w:rsidRDefault="00DF041F" w:rsidP="00567AFA"/>
            </w:tc>
          </w:tr>
          <w:tr w:rsidR="00DF041F" w14:paraId="44CDDCD3" w14:textId="77777777" w:rsidTr="00567AFA">
            <w:trPr>
              <w:trHeight w:val="1272"/>
            </w:trPr>
            <w:tc>
              <w:tcPr>
                <w:tcW w:w="0" w:type="auto"/>
                <w:vAlign w:val="bottom"/>
              </w:tcPr>
              <w:sdt>
                <w:sdtPr>
                  <w:alias w:val="Resumo"/>
                  <w:id w:val="553592755"/>
                  <w:dataBinding w:prefixMappings="xmlns:ns0='http://schemas.microsoft.com/office/2006/coverPageProps'" w:xpath="/ns0:CoverPageProperties[1]/ns0:Abstract[1]" w:storeItemID="{55AF091B-3C7A-41E3-B477-F2FDAA23CFDA}"/>
                  <w:text/>
                </w:sdtPr>
                <w:sdtContent>
                  <w:p w14:paraId="1E051A47" w14:textId="77777777" w:rsidR="00DF041F" w:rsidRDefault="00DF041F" w:rsidP="00567AFA">
                    <w:pPr>
                      <w:jc w:val="center"/>
                    </w:pPr>
                    <w:r>
                      <w:t>Game Design Document referente ao jogo “Nonda”, produzido por Elias de Moraes Fernandes com apoio da COTED – Coordenação de Tecnologia e Educação no Projeto nº 9 do RED – Recursos Educacionais Digitais, versão 1.0.</w:t>
                    </w:r>
                  </w:p>
                </w:sdtContent>
              </w:sdt>
            </w:tc>
          </w:tr>
          <w:tr w:rsidR="00DF041F" w14:paraId="3A447A83" w14:textId="77777777" w:rsidTr="00567AFA">
            <w:trPr>
              <w:trHeight w:val="412"/>
            </w:trPr>
            <w:tc>
              <w:tcPr>
                <w:tcW w:w="0" w:type="auto"/>
                <w:vAlign w:val="bottom"/>
              </w:tcPr>
              <w:p w14:paraId="289D6BFC" w14:textId="77777777" w:rsidR="00DF041F" w:rsidRDefault="00DF041F" w:rsidP="00567AFA">
                <w:pPr>
                  <w:jc w:val="center"/>
                </w:pPr>
              </w:p>
            </w:tc>
          </w:tr>
        </w:tbl>
        <w:p w14:paraId="64A96376" w14:textId="66274C47" w:rsidR="00F05A48" w:rsidRDefault="001B3B13">
          <w:pPr>
            <w:rPr>
              <w:rFonts w:asciiTheme="majorHAnsi" w:eastAsiaTheme="majorEastAsia" w:hAnsiTheme="majorHAnsi" w:cstheme="majorBidi"/>
              <w:color w:val="335B74" w:themeColor="text2"/>
              <w:spacing w:val="5"/>
              <w:kern w:val="28"/>
              <w:sz w:val="96"/>
              <w:szCs w:val="96"/>
              <w14:ligatures w14:val="standardContextual"/>
              <w14:cntxtAlts/>
            </w:rPr>
          </w:pPr>
          <w:r>
            <w:rPr>
              <w:rFonts w:asciiTheme="majorHAnsi" w:eastAsiaTheme="majorEastAsia" w:hAnsiTheme="majorHAnsi" w:cstheme="majorBidi"/>
              <w:color w:val="335B74" w:themeColor="text2"/>
              <w:spacing w:val="5"/>
              <w:kern w:val="28"/>
              <w:sz w:val="96"/>
              <w:szCs w:val="96"/>
              <w14:ligatures w14:val="standardContextual"/>
              <w14:cntxtAlts/>
            </w:rPr>
            <w:br w:type="page"/>
          </w:r>
        </w:p>
      </w:sdtContent>
    </w:sdt>
    <w:sdt>
      <w:sdtPr>
        <w:rPr>
          <w:color w:val="74B5E4" w:themeColor="accent2" w:themeTint="99"/>
        </w:rPr>
        <w:alias w:val="Título"/>
        <w:id w:val="598529223"/>
        <w:placeholder>
          <w:docPart w:val="23A13B33C7214A2698A60B18CA7BFD21"/>
        </w:placeholder>
        <w:dataBinding w:prefixMappings="xmlns:ns0='http://schemas.openxmlformats.org/package/2006/metadata/core-properties' xmlns:ns1='http://purl.org/dc/elements/1.1/'" w:xpath="/ns0:coreProperties[1]/ns1:title[1]" w:storeItemID="{6C3C8BC8-F283-45AE-878A-BAB7291924A1}"/>
        <w:text/>
      </w:sdtPr>
      <w:sdtContent>
        <w:p w14:paraId="5159846D" w14:textId="30850767" w:rsidR="00F05A48" w:rsidRPr="005D0A99" w:rsidRDefault="00A01F7D">
          <w:pPr>
            <w:pStyle w:val="Title"/>
            <w:rPr>
              <w:color w:val="74B5E4" w:themeColor="accent2" w:themeTint="99"/>
            </w:rPr>
          </w:pPr>
          <w:r>
            <w:rPr>
              <w:color w:val="74B5E4" w:themeColor="accent2" w:themeTint="99"/>
              <w:lang w:val="en-US"/>
            </w:rPr>
            <w:t>Nonda</w:t>
          </w:r>
        </w:p>
      </w:sdtContent>
    </w:sdt>
    <w:p w14:paraId="723A2C47" w14:textId="4D71D9C5" w:rsidR="00F05A48" w:rsidRDefault="001B3B13">
      <w:pPr>
        <w:pStyle w:val="Subtitle"/>
      </w:pPr>
      <w:r>
        <w:rPr>
          <w:noProof/>
          <w:lang w:val="en-US" w:eastAsia="en-US"/>
        </w:rPr>
        <mc:AlternateContent>
          <mc:Choice Requires="wps">
            <w:drawing>
              <wp:anchor distT="0" distB="0" distL="274320" distR="114300" simplePos="0" relativeHeight="251660288" behindDoc="0" locked="0" layoutInCell="1" allowOverlap="1" wp14:anchorId="14998A09" wp14:editId="7E734C6D">
                <wp:simplePos x="0" y="0"/>
                <wp:positionH relativeFrom="margin">
                  <wp:posOffset>4335780</wp:posOffset>
                </wp:positionH>
                <wp:positionV relativeFrom="margin">
                  <wp:posOffset>-527685</wp:posOffset>
                </wp:positionV>
                <wp:extent cx="1724660" cy="8108950"/>
                <wp:effectExtent l="0" t="0" r="2540" b="0"/>
                <wp:wrapSquare wrapText="bothSides"/>
                <wp:docPr id="2" name="Retângulo 2"/>
                <wp:cNvGraphicFramePr/>
                <a:graphic xmlns:a="http://schemas.openxmlformats.org/drawingml/2006/main">
                  <a:graphicData uri="http://schemas.microsoft.com/office/word/2010/wordprocessingShape">
                    <wps:wsp>
                      <wps:cNvSpPr/>
                      <wps:spPr>
                        <a:xfrm>
                          <a:off x="0" y="0"/>
                          <a:ext cx="1724660" cy="8108950"/>
                        </a:xfrm>
                        <a:prstGeom prst="rect">
                          <a:avLst/>
                        </a:prstGeom>
                        <a:solidFill>
                          <a:schemeClr val="accent6">
                            <a:lumMod val="20000"/>
                            <a:lumOff val="80000"/>
                            <a:alpha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58AEF2" w14:textId="77E25A3D" w:rsidR="002727D0" w:rsidRDefault="002727D0" w:rsidP="000F54C3">
                            <w:pPr>
                              <w:pStyle w:val="Heading1"/>
                              <w:ind w:left="-142" w:right="-173" w:firstLine="142"/>
                              <w:jc w:val="center"/>
                              <w:rPr>
                                <w:color w:val="1CADE4" w:themeColor="accent1"/>
                              </w:rPr>
                            </w:pPr>
                            <w:r w:rsidRPr="00E0067F">
                              <w:rPr>
                                <w:color w:val="74B5E4" w:themeColor="accent2" w:themeTint="99"/>
                              </w:rPr>
                              <w:t xml:space="preserve">Sobre </w:t>
                            </w:r>
                            <w:r>
                              <w:rPr>
                                <w:color w:val="74B5E4" w:themeColor="accent2" w:themeTint="99"/>
                              </w:rPr>
                              <w:t>o Game Designer</w:t>
                            </w:r>
                          </w:p>
                          <w:p w14:paraId="17F292F1" w14:textId="2D88D499" w:rsidR="002727D0" w:rsidRPr="00E0067F" w:rsidRDefault="002727D0" w:rsidP="000F54C3">
                            <w:pPr>
                              <w:ind w:left="-142" w:right="-173" w:firstLine="142"/>
                              <w:jc w:val="both"/>
                              <w:rPr>
                                <w:color w:val="6FA0C0" w:themeColor="text2" w:themeTint="99"/>
                              </w:rPr>
                            </w:pPr>
                            <w:r>
                              <w:rPr>
                                <w:color w:val="6FA0C0" w:themeColor="text2" w:themeTint="99"/>
                              </w:rPr>
                              <w:t>Elias é um estudante do curso Análise e Desenvolvimento de Sistemas da Universidade Tecnológica Federal do Paraná do Câmpus Cornélio Procópio. Entrou no mundo de desenvolvimento de games em 2012, desde então tem ajudado em vários projetos como voluntário, adquirindo experiência em processos de Design, Programação e Game Design. Para mais informações, clique no link para ver portfólio de design.</w:t>
                            </w:r>
                          </w:p>
                          <w:p w14:paraId="003EE882" w14:textId="50D9D446" w:rsidR="002727D0" w:rsidRDefault="002727D0" w:rsidP="000F54C3">
                            <w:pPr>
                              <w:ind w:left="-142" w:right="-173" w:firstLine="142"/>
                            </w:pPr>
                            <w:hyperlink r:id="rId11" w:history="1">
                              <w:r>
                                <w:rPr>
                                  <w:rStyle w:val="Hyperlink"/>
                                </w:rPr>
                                <w:t xml:space="preserve">Portfólio </w:t>
                              </w:r>
                              <w:proofErr w:type="spellStart"/>
                              <w:r>
                                <w:rPr>
                                  <w:rStyle w:val="Hyperlink"/>
                                </w:rPr>
                                <w:t>Behance</w:t>
                              </w:r>
                              <w:proofErr w:type="spellEnd"/>
                            </w:hyperlink>
                          </w:p>
                          <w:p w14:paraId="7550AD26" w14:textId="3EDA5C12" w:rsidR="002727D0" w:rsidRPr="00497D4C" w:rsidRDefault="002727D0" w:rsidP="000F54C3">
                            <w:pPr>
                              <w:ind w:left="-142" w:right="-173" w:firstLine="142"/>
                              <w:rPr>
                                <w:rStyle w:val="Hyperlink"/>
                              </w:rPr>
                            </w:pPr>
                            <w:r>
                              <w:fldChar w:fldCharType="begin"/>
                            </w:r>
                            <w:r>
                              <w:instrText xml:space="preserve"> HYPERLINK "https://github.com/eliasdimorais" </w:instrText>
                            </w:r>
                            <w:r>
                              <w:fldChar w:fldCharType="separate"/>
                            </w:r>
                            <w:proofErr w:type="spellStart"/>
                            <w:r w:rsidRPr="00497D4C">
                              <w:rPr>
                                <w:rStyle w:val="Hyperlink"/>
                              </w:rPr>
                              <w:t>Github</w:t>
                            </w:r>
                            <w:proofErr w:type="spellEnd"/>
                          </w:p>
                          <w:p w14:paraId="4FFBE152" w14:textId="5A0AF801" w:rsidR="002727D0" w:rsidRDefault="002727D0" w:rsidP="000F54C3">
                            <w:pPr>
                              <w:ind w:left="-142" w:right="-173" w:firstLine="142"/>
                              <w:rPr>
                                <w:color w:val="335B74" w:themeColor="text2"/>
                              </w:rPr>
                            </w:pPr>
                            <w:r>
                              <w:fldChar w:fldCharType="end"/>
                            </w:r>
                          </w:p>
                        </w:txbxContent>
                      </wps:txbx>
                      <wps:bodyPr rot="0" spcFirstLastPara="0" vertOverflow="overflow" horzOverflow="overflow" vert="horz" wrap="square" lIns="182880" tIns="457200" rIns="182880" bIns="13716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998A09" id="Ret_x00e2_ngulo_x0020_2" o:spid="_x0000_s1026" style="position:absolute;margin-left:341.4pt;margin-top:-41.5pt;width:135.8pt;height:638.5pt;z-index:251660288;visibility:visible;mso-wrap-style:square;mso-width-percent:0;mso-height-percent:0;mso-wrap-distance-left:21.6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" fillcolor="#dfeceb [665]" stroked="f" strokeweight="2.25pt">
                <v:fill opacity="55769f"/>
                <v:textbox inset="14.4pt,36pt,14.4pt,10.8pt">
                  <w:txbxContent>
                    <w:p w14:paraId="4058AEF2" w14:textId="77E25A3D" w:rsidR="002727D0" w:rsidRDefault="002727D0" w:rsidP="000F54C3">
                      <w:pPr>
                        <w:pStyle w:val="Heading1"/>
                        <w:ind w:left="-142" w:right="-173" w:firstLine="142"/>
                        <w:jc w:val="center"/>
                        <w:rPr>
                          <w:color w:val="1CADE4" w:themeColor="accent1"/>
                        </w:rPr>
                      </w:pPr>
                      <w:r w:rsidRPr="00E0067F">
                        <w:rPr>
                          <w:color w:val="74B5E4" w:themeColor="accent2" w:themeTint="99"/>
                        </w:rPr>
                        <w:t xml:space="preserve">Sobre </w:t>
                      </w:r>
                      <w:r>
                        <w:rPr>
                          <w:color w:val="74B5E4" w:themeColor="accent2" w:themeTint="99"/>
                        </w:rPr>
                        <w:t>o Game Designer</w:t>
                      </w:r>
                    </w:p>
                    <w:p w14:paraId="17F292F1" w14:textId="2D88D499" w:rsidR="002727D0" w:rsidRPr="00E0067F" w:rsidRDefault="002727D0" w:rsidP="000F54C3">
                      <w:pPr>
                        <w:ind w:left="-142" w:right="-173" w:firstLine="142"/>
                        <w:jc w:val="both"/>
                        <w:rPr>
                          <w:color w:val="6FA0C0" w:themeColor="text2" w:themeTint="99"/>
                        </w:rPr>
                      </w:pPr>
                      <w:r>
                        <w:rPr>
                          <w:color w:val="6FA0C0" w:themeColor="text2" w:themeTint="99"/>
                        </w:rPr>
                        <w:t>Elias é um estudante do curso Análise e Desenvolvimento de Sistemas da Universidade Tecnológica Federal do Paraná do Câmpus Cornélio Procópio. Entrou no mundo de desenvolvimento de games em 2012, desde então tem ajudado em vários projetos como voluntário, adquirindo experiência em processos de Design, Programação e Game Design. Para mais informações, clique no link para ver portfólio de design.</w:t>
                      </w:r>
                    </w:p>
                    <w:p w14:paraId="003EE882" w14:textId="50D9D446" w:rsidR="002727D0" w:rsidRDefault="002727D0" w:rsidP="000F54C3">
                      <w:pPr>
                        <w:ind w:left="-142" w:right="-173" w:firstLine="142"/>
                      </w:pPr>
                      <w:hyperlink r:id="rId12" w:history="1">
                        <w:r>
                          <w:rPr>
                            <w:rStyle w:val="Hyperlink"/>
                          </w:rPr>
                          <w:t xml:space="preserve">Portfólio </w:t>
                        </w:r>
                        <w:proofErr w:type="spellStart"/>
                        <w:r>
                          <w:rPr>
                            <w:rStyle w:val="Hyperlink"/>
                          </w:rPr>
                          <w:t>Behance</w:t>
                        </w:r>
                        <w:proofErr w:type="spellEnd"/>
                      </w:hyperlink>
                    </w:p>
                    <w:p w14:paraId="7550AD26" w14:textId="3EDA5C12" w:rsidR="002727D0" w:rsidRPr="00497D4C" w:rsidRDefault="002727D0" w:rsidP="000F54C3">
                      <w:pPr>
                        <w:ind w:left="-142" w:right="-173" w:firstLine="142"/>
                        <w:rPr>
                          <w:rStyle w:val="Hyperlink"/>
                        </w:rPr>
                      </w:pPr>
                      <w:r>
                        <w:fldChar w:fldCharType="begin"/>
                      </w:r>
                      <w:r>
                        <w:instrText xml:space="preserve"> HYPERLINK "https://github.com/eliasdimorais" </w:instrText>
                      </w:r>
                      <w:r>
                        <w:fldChar w:fldCharType="separate"/>
                      </w:r>
                      <w:proofErr w:type="spellStart"/>
                      <w:r w:rsidRPr="00497D4C">
                        <w:rPr>
                          <w:rStyle w:val="Hyperlink"/>
                        </w:rPr>
                        <w:t>Github</w:t>
                      </w:r>
                      <w:proofErr w:type="spellEnd"/>
                    </w:p>
                    <w:p w14:paraId="4FFBE152" w14:textId="5A0AF801" w:rsidR="002727D0" w:rsidRDefault="002727D0" w:rsidP="000F54C3">
                      <w:pPr>
                        <w:ind w:left="-142" w:right="-173" w:firstLine="142"/>
                        <w:rPr>
                          <w:color w:val="335B74" w:themeColor="text2"/>
                        </w:rPr>
                      </w:pPr>
                      <w:r>
                        <w:fldChar w:fldCharType="end"/>
                      </w:r>
                    </w:p>
                  </w:txbxContent>
                </v:textbox>
                <w10:wrap type="square" anchorx="margin" anchory="margin"/>
              </v:rect>
            </w:pict>
          </mc:Fallback>
        </mc:AlternateContent>
      </w:r>
      <w:sdt>
        <w:sdtPr>
          <w:alias w:val="Subtítulo"/>
          <w:id w:val="-723052804"/>
          <w:placeholder>
            <w:docPart w:val="D5746D6278BB40FEA36B4845B616981E"/>
          </w:placeholder>
          <w:dataBinding w:prefixMappings="xmlns:ns0='http://schemas.openxmlformats.org/package/2006/metadata/core-properties' xmlns:ns1='http://purl.org/dc/elements/1.1/'" w:xpath="/ns0:coreProperties[1]/ns1:subject[1]" w:storeItemID="{6C3C8BC8-F283-45AE-878A-BAB7291924A1}"/>
          <w:text/>
        </w:sdtPr>
        <w:sdtContent>
          <w:r w:rsidR="00A01F7D">
            <w:rPr>
              <w:lang w:val="en-US"/>
            </w:rPr>
            <w:t>Game Design Document – Elias de M. Fernandes    V.1.0</w:t>
          </w:r>
        </w:sdtContent>
      </w:sdt>
    </w:p>
    <w:p w14:paraId="248A058F" w14:textId="0CA61EBB" w:rsidR="00BA4FC0" w:rsidRDefault="00D0002A" w:rsidP="00500805">
      <w:pPr>
        <w:pStyle w:val="Heading1"/>
        <w:jc w:val="center"/>
      </w:pPr>
      <w:r>
        <w:rPr>
          <w:noProof/>
          <w:color w:val="335B74" w:themeColor="text2"/>
          <w:spacing w:val="5"/>
          <w:kern w:val="28"/>
          <w:sz w:val="96"/>
          <w:szCs w:val="96"/>
          <w:lang w:val="en-US" w:eastAsia="en-US"/>
          <w14:ligatures w14:val="standardContextual"/>
          <w14:cntxtAlts/>
        </w:rPr>
        <w:drawing>
          <wp:inline distT="0" distB="0" distL="0" distR="0" wp14:anchorId="5BF5A4BA" wp14:editId="79BD67A2">
            <wp:extent cx="774700" cy="774700"/>
            <wp:effectExtent l="0" t="0" r="12700" b="12700"/>
            <wp:docPr id="27" name="Picture 27" descr="../../Nonda/_Game_Design/Branding/Nonda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nda/_Game_Design/Branding/Nonda_ic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74700" cy="774700"/>
                    </a:xfrm>
                    <a:prstGeom prst="rect">
                      <a:avLst/>
                    </a:prstGeom>
                    <a:noFill/>
                    <a:ln>
                      <a:noFill/>
                    </a:ln>
                  </pic:spPr>
                </pic:pic>
              </a:graphicData>
            </a:graphic>
          </wp:inline>
        </w:drawing>
      </w:r>
    </w:p>
    <w:p w14:paraId="5927A448" w14:textId="41062A1A" w:rsidR="00F05A48" w:rsidRPr="00E0067F" w:rsidRDefault="00436624" w:rsidP="00436624">
      <w:pPr>
        <w:pStyle w:val="Heading1"/>
        <w:rPr>
          <w:color w:val="74B5E4" w:themeColor="accent2" w:themeTint="99"/>
        </w:rPr>
      </w:pPr>
      <w:r w:rsidRPr="00E0067F">
        <w:rPr>
          <w:color w:val="74B5E4" w:themeColor="accent2" w:themeTint="99"/>
        </w:rPr>
        <w:t>Resumo</w:t>
      </w:r>
    </w:p>
    <w:p w14:paraId="2FC258F2" w14:textId="66257877" w:rsidR="00436624" w:rsidRDefault="00436624" w:rsidP="00436624"/>
    <w:p w14:paraId="468B5442" w14:textId="4A36EEEB" w:rsidR="00436624" w:rsidRDefault="00436624" w:rsidP="00E0067F">
      <w:pPr>
        <w:jc w:val="both"/>
      </w:pPr>
      <w:r>
        <w:tab/>
        <w:t xml:space="preserve">O jogo </w:t>
      </w:r>
      <w:r w:rsidR="00A36C9D">
        <w:t>“</w:t>
      </w:r>
      <w:r w:rsidR="009D12A2">
        <w:t>Nonda</w:t>
      </w:r>
      <w:r>
        <w:t xml:space="preserve">” é um produto feito </w:t>
      </w:r>
      <w:r w:rsidR="00250986">
        <w:t xml:space="preserve">por Elias de Moraes </w:t>
      </w:r>
      <w:r w:rsidR="0004603B">
        <w:t>Fernandes para</w:t>
      </w:r>
      <w:r>
        <w:t xml:space="preserve"> o</w:t>
      </w:r>
      <w:r w:rsidR="00BA4FC0">
        <w:t xml:space="preserve"> projeto </w:t>
      </w:r>
      <w:r w:rsidR="00250986">
        <w:t xml:space="preserve">do RED. A motivação para o desenvolvimento </w:t>
      </w:r>
      <w:r w:rsidR="00BA4FC0">
        <w:t>des</w:t>
      </w:r>
      <w:r w:rsidR="00250986">
        <w:t>s</w:t>
      </w:r>
      <w:r w:rsidR="00BA4FC0">
        <w:t>e projeto</w:t>
      </w:r>
      <w:r w:rsidR="00250986">
        <w:t xml:space="preserve"> é o incentivo e ensino para alunos do ensino fundamental de quais resíduos sólidos podem ser aproveitados </w:t>
      </w:r>
      <w:r w:rsidR="00E57C92">
        <w:t xml:space="preserve">para alimentar um minhocário </w:t>
      </w:r>
      <w:r w:rsidR="00250986">
        <w:t>e quais devem ser descartados</w:t>
      </w:r>
      <w:r w:rsidR="00E57C92">
        <w:t>,</w:t>
      </w:r>
      <w:r w:rsidR="00250986">
        <w:t xml:space="preserve"> usando </w:t>
      </w:r>
      <w:r w:rsidR="00E57C92">
        <w:t xml:space="preserve">o </w:t>
      </w:r>
      <w:r w:rsidR="00250986">
        <w:t>jogo sério</w:t>
      </w:r>
      <w:r w:rsidR="00BA4FC0">
        <w:t xml:space="preserve">. </w:t>
      </w:r>
      <w:r w:rsidR="00E57C92">
        <w:t xml:space="preserve">O </w:t>
      </w:r>
      <w:r w:rsidR="00BA4FC0">
        <w:t>mercado</w:t>
      </w:r>
      <w:r w:rsidR="00E57C92">
        <w:t xml:space="preserve"> de jogos</w:t>
      </w:r>
      <w:r w:rsidR="00BA4FC0">
        <w:t xml:space="preserve"> está em crescimento</w:t>
      </w:r>
      <w:r w:rsidR="00E57C92">
        <w:t xml:space="preserve"> exponencial</w:t>
      </w:r>
      <w:r w:rsidR="00BA4FC0">
        <w:t xml:space="preserve"> no Brasil, sendo assim, </w:t>
      </w:r>
      <w:r w:rsidR="00250986">
        <w:t>inserir o tema vermicompostagem dentro dos jogos digitais torna-se ainda mais efetivo e lúdico o ensino dentro das salas de aula</w:t>
      </w:r>
      <w:r w:rsidR="00BA4FC0">
        <w:t xml:space="preserve">. Tratando-se do </w:t>
      </w:r>
      <w:r w:rsidR="009D12A2">
        <w:t>Nonda</w:t>
      </w:r>
      <w:r w:rsidR="00BA4FC0">
        <w:t xml:space="preserve">, um projeto </w:t>
      </w:r>
      <w:r w:rsidR="00FA1361">
        <w:t>preza pelo ensino</w:t>
      </w:r>
      <w:r w:rsidR="00BA4FC0">
        <w:t xml:space="preserve"> de forma inovadora, criativa e acessível para as faixas etárias</w:t>
      </w:r>
      <w:r w:rsidR="00250986">
        <w:t xml:space="preserve"> de 8 a 11 anos das escolas do ensino fundamental</w:t>
      </w:r>
      <w:r w:rsidR="00FA1361">
        <w:t xml:space="preserve">. O projeto propõe </w:t>
      </w:r>
      <w:r w:rsidR="00250986">
        <w:t>aos professores</w:t>
      </w:r>
      <w:r w:rsidR="00FA1361">
        <w:t xml:space="preserve"> e alunos</w:t>
      </w:r>
      <w:r w:rsidR="00BA4FC0">
        <w:t xml:space="preserve"> um </w:t>
      </w:r>
      <w:r w:rsidR="00250986">
        <w:t>meio de ensino divertido</w:t>
      </w:r>
      <w:r w:rsidR="00FA1361">
        <w:t xml:space="preserve"> e</w:t>
      </w:r>
      <w:r w:rsidR="00250986">
        <w:t xml:space="preserve"> exploratório </w:t>
      </w:r>
      <w:r w:rsidR="00FA1361">
        <w:t>fornecendo</w:t>
      </w:r>
      <w:r w:rsidR="00250986">
        <w:t xml:space="preserve"> maior</w:t>
      </w:r>
      <w:r w:rsidR="00BA4FC0">
        <w:t xml:space="preserve"> aproveitamento, acompanhando assim os seus princípios</w:t>
      </w:r>
      <w:r w:rsidR="00FA1361">
        <w:t xml:space="preserve"> ensinados em sala de aula</w:t>
      </w:r>
      <w:r w:rsidR="00BA4FC0">
        <w:t>.</w:t>
      </w:r>
    </w:p>
    <w:p w14:paraId="6C61A5F7" w14:textId="77777777" w:rsidR="00DF52A0" w:rsidRDefault="00DF52A0" w:rsidP="00E0067F">
      <w:pPr>
        <w:jc w:val="both"/>
      </w:pPr>
    </w:p>
    <w:p w14:paraId="2BD39529" w14:textId="59AAE50A" w:rsidR="00BA4FC0" w:rsidRDefault="00BA4FC0" w:rsidP="00436624"/>
    <w:p w14:paraId="71D6B655" w14:textId="77777777" w:rsidR="00BA4FC0" w:rsidRDefault="00BA4FC0" w:rsidP="00BA4FC0">
      <w:pPr>
        <w:pStyle w:val="Title"/>
      </w:pPr>
    </w:p>
    <w:p w14:paraId="6187F48F" w14:textId="77777777" w:rsidR="00BA4FC0" w:rsidRDefault="00BA4FC0" w:rsidP="00BA4FC0">
      <w:pPr>
        <w:pStyle w:val="Title"/>
      </w:pPr>
    </w:p>
    <w:p w14:paraId="164116B4" w14:textId="77777777" w:rsidR="00BA4FC0" w:rsidRDefault="00BA4FC0" w:rsidP="00BA4FC0">
      <w:pPr>
        <w:pStyle w:val="Title"/>
      </w:pPr>
    </w:p>
    <w:p w14:paraId="619F3B51" w14:textId="4B822750" w:rsidR="00BA4FC0" w:rsidRDefault="00BA4FC0" w:rsidP="00BA4FC0">
      <w:pPr>
        <w:pStyle w:val="Title"/>
      </w:pPr>
    </w:p>
    <w:p w14:paraId="5B2AF3AA" w14:textId="77777777" w:rsidR="00DF52A0" w:rsidRPr="00DF52A0" w:rsidRDefault="00DF52A0" w:rsidP="00DF52A0"/>
    <w:p w14:paraId="541847C3" w14:textId="77777777" w:rsidR="005164F5" w:rsidRDefault="005164F5" w:rsidP="006747DC">
      <w:pPr>
        <w:pStyle w:val="Title"/>
        <w:jc w:val="center"/>
      </w:pPr>
    </w:p>
    <w:p w14:paraId="0C21A394" w14:textId="4E74DE37" w:rsidR="00BA4FC0" w:rsidRDefault="00BA4FC0" w:rsidP="006747DC">
      <w:pPr>
        <w:pStyle w:val="Title"/>
        <w:jc w:val="center"/>
      </w:pPr>
      <w:r>
        <w:t xml:space="preserve">Jogo </w:t>
      </w:r>
      <w:r w:rsidR="006D0127">
        <w:t>Nonda</w:t>
      </w:r>
    </w:p>
    <w:p w14:paraId="5A24D4F4" w14:textId="360D577B" w:rsidR="00BA4FC0" w:rsidRDefault="00BA4FC0" w:rsidP="00EF3F26">
      <w:pPr>
        <w:jc w:val="both"/>
      </w:pPr>
      <w:r>
        <w:tab/>
        <w:t xml:space="preserve">Abaixo estarão descritos os tópicos diretamente ligados ao jogo </w:t>
      </w:r>
      <w:r w:rsidR="004B2859" w:rsidRPr="004B2859">
        <w:rPr>
          <w:i/>
        </w:rPr>
        <w:t>Nonda</w:t>
      </w:r>
      <w:r w:rsidR="004B2859">
        <w:t xml:space="preserve"> proposto</w:t>
      </w:r>
      <w:r>
        <w:t xml:space="preserve"> </w:t>
      </w:r>
      <w:r w:rsidR="006D0127">
        <w:t xml:space="preserve">por Elias de M. Fernandes tendo a colaboração </w:t>
      </w:r>
      <w:r w:rsidR="004B2859">
        <w:t>de equipe multidisciplinar da DAQBI – Departamento de Química e Biologia, UTFPR-CT</w:t>
      </w:r>
      <w:r w:rsidR="00563FCD">
        <w:t xml:space="preserve"> composta pela Tamara van </w:t>
      </w:r>
      <w:proofErr w:type="spellStart"/>
      <w:r w:rsidR="00563FCD">
        <w:t>Kaick</w:t>
      </w:r>
      <w:proofErr w:type="spellEnd"/>
      <w:r w:rsidR="00563FCD">
        <w:t xml:space="preserve"> e Ana Cláudia N</w:t>
      </w:r>
      <w:r w:rsidR="00910324">
        <w:rPr>
          <w:rFonts w:ascii="Palatino Linotype" w:hAnsi="Palatino Linotype"/>
        </w:rPr>
        <w:t>ü</w:t>
      </w:r>
      <w:r w:rsidR="00563FCD">
        <w:t>ernberg Vaz</w:t>
      </w:r>
      <w:r>
        <w:t xml:space="preserve">. </w:t>
      </w:r>
      <w:r w:rsidR="00B47B3F">
        <w:t>Todos os conceitos, mecânicas e limitações do jogo estarão detalhadamente descritos, assim como sua estória, personagens, i</w:t>
      </w:r>
      <w:r w:rsidR="004B2859">
        <w:t>tens, plataforma</w:t>
      </w:r>
      <w:r w:rsidR="00B47B3F">
        <w:t xml:space="preserve"> e todos os tópicos que abordarem o projeto.</w:t>
      </w:r>
    </w:p>
    <w:p w14:paraId="0E6031D8" w14:textId="6DE98017" w:rsidR="00BA4FC0" w:rsidRDefault="00C7717F" w:rsidP="00BA4FC0">
      <w:pPr>
        <w:pStyle w:val="Heading1"/>
      </w:pPr>
      <w:r>
        <w:t>História</w:t>
      </w:r>
    </w:p>
    <w:p w14:paraId="16D6C44C" w14:textId="2F794D55" w:rsidR="00BA4FC0" w:rsidRDefault="00BA4FC0" w:rsidP="00E0067F">
      <w:pPr>
        <w:jc w:val="both"/>
      </w:pPr>
    </w:p>
    <w:p w14:paraId="7D605146" w14:textId="5983CB32" w:rsidR="00617EEC" w:rsidRPr="00617EEC" w:rsidRDefault="00617EEC" w:rsidP="00617EEC">
      <w:pPr>
        <w:pStyle w:val="ListParagraph"/>
        <w:tabs>
          <w:tab w:val="left" w:pos="851"/>
        </w:tabs>
        <w:ind w:firstLine="360"/>
      </w:pPr>
      <w:r w:rsidRPr="00617EEC">
        <w:t xml:space="preserve">A história da minhoca Nonda acontece no minhocário da UTFPR, que fica sob a responsabilidade da Professora Ana. </w:t>
      </w:r>
    </w:p>
    <w:p w14:paraId="731AECCD" w14:textId="77777777" w:rsidR="00617EEC" w:rsidRPr="00617EEC" w:rsidRDefault="00617EEC" w:rsidP="00617EEC">
      <w:pPr>
        <w:pStyle w:val="ListParagraph"/>
        <w:tabs>
          <w:tab w:val="left" w:pos="851"/>
        </w:tabs>
        <w:ind w:firstLine="360"/>
      </w:pPr>
      <w:r w:rsidRPr="00617EEC">
        <w:t xml:space="preserve">Ana educa a todos através de palestras como deve ser feito a vermicompostagem corretamente dentro da sala de aula ou fora, como no pátio da UTFPR ou no minhocário, onde Nonda trabalha. </w:t>
      </w:r>
    </w:p>
    <w:p w14:paraId="4C085EF9" w14:textId="7AE2FD91" w:rsidR="00617EEC" w:rsidRPr="00617EEC" w:rsidRDefault="00617EEC" w:rsidP="008A7FBD">
      <w:pPr>
        <w:pStyle w:val="ListParagraph"/>
        <w:tabs>
          <w:tab w:val="left" w:pos="851"/>
        </w:tabs>
        <w:ind w:firstLine="360"/>
      </w:pPr>
      <w:r w:rsidRPr="00617EEC">
        <w:t xml:space="preserve">O minhocário é composto por </w:t>
      </w:r>
      <w:r w:rsidR="000369B0">
        <w:t>plataformas</w:t>
      </w:r>
      <w:r w:rsidRPr="00617EEC">
        <w:t xml:space="preserve">, em que Nonda precisa cuidar para nenhum </w:t>
      </w:r>
      <w:r w:rsidR="00CA38FB">
        <w:t>predador (inimigo)</w:t>
      </w:r>
      <w:r w:rsidRPr="00617EEC">
        <w:t xml:space="preserve"> tome posse e reproduza ou infecte a caixa de terra com agente ecotóxico. Para que Nonda continue produzindo biofertilizantes de qualidade e continue sempre forte, a Professora Ana sempre abastece a caixa de Nonda com resíduos orgânicos.</w:t>
      </w:r>
      <w:r w:rsidR="008A7FBD">
        <w:t xml:space="preserve"> </w:t>
      </w:r>
      <w:r w:rsidRPr="00617EEC">
        <w:t xml:space="preserve">Quando a palestra acabou, a Profa. Ana dispensou todos que estavam ali, porém esqueceu a tampa do minhocário aberta, o que é muito perigoso, pois os pássaros e outros </w:t>
      </w:r>
      <w:r w:rsidR="007A7B64">
        <w:t>p</w:t>
      </w:r>
      <w:r w:rsidRPr="00617EEC">
        <w:t xml:space="preserve">redadores que ficam por perto, já invadiram muitas vezes o local de trabalho de Nonda. </w:t>
      </w:r>
    </w:p>
    <w:p w14:paraId="78305696" w14:textId="050B88DB" w:rsidR="00617EEC" w:rsidRPr="00617EEC" w:rsidRDefault="00617EEC" w:rsidP="00617EEC">
      <w:pPr>
        <w:pStyle w:val="ListParagraph"/>
        <w:tabs>
          <w:tab w:val="left" w:pos="851"/>
        </w:tabs>
        <w:ind w:firstLine="360"/>
      </w:pPr>
      <w:r w:rsidRPr="00617EEC">
        <w:t xml:space="preserve">Esses </w:t>
      </w:r>
      <w:r w:rsidR="007A7B64">
        <w:t>p</w:t>
      </w:r>
      <w:r w:rsidRPr="00617EEC">
        <w:t xml:space="preserve">redadores que aparecem na caixa de Nonda querem roubar comidas e atrapalhar Nonda em seu trabalho de reciclar os resíduos orgânicos. O </w:t>
      </w:r>
      <w:r w:rsidR="003771D5">
        <w:t>p</w:t>
      </w:r>
      <w:r w:rsidRPr="00617EEC">
        <w:t>redador mais perigoso é a sanguessuga, pois mata a minhoca. Com sua boca grande, suga todo o sangue das minhocas, matando-a. O passarinho, com a rapidez de bicar, consegue roubar as melhores comidas, deixando Nonda sem nutrientes para se alimentar e adubar a terra. As formigas, como tem aliados sempre estão tomando território que não pertence a elas.</w:t>
      </w:r>
    </w:p>
    <w:p w14:paraId="7176BA6A" w14:textId="1F85E25D" w:rsidR="00617EEC" w:rsidRPr="00617EEC" w:rsidRDefault="00617EEC" w:rsidP="00617EEC">
      <w:pPr>
        <w:pStyle w:val="ListParagraph"/>
        <w:tabs>
          <w:tab w:val="left" w:pos="851"/>
        </w:tabs>
      </w:pPr>
      <w:r w:rsidRPr="00617EEC">
        <w:t xml:space="preserve">       Um certo dia, a minhoca Nonda cansada de ter seu território invadido por esses </w:t>
      </w:r>
      <w:r w:rsidR="003771D5">
        <w:t>p</w:t>
      </w:r>
      <w:r w:rsidRPr="00617EEC">
        <w:t xml:space="preserve">redadores, resolveu declarar guerra para defender sua terra que está repleta de compostos orgânicos responsável pela fertilização do solo. Como Nonda sabe exatamente a hora que cada </w:t>
      </w:r>
      <w:r w:rsidR="003771D5">
        <w:t>p</w:t>
      </w:r>
      <w:r w:rsidRPr="00617EEC">
        <w:t xml:space="preserve">redador aparece no seu território, planejou vencê-los por etapas, de acordo com a força de cada um. </w:t>
      </w:r>
    </w:p>
    <w:p w14:paraId="72DA7382" w14:textId="251F1B8A" w:rsidR="00617EEC" w:rsidRPr="00617EEC" w:rsidRDefault="00617EEC" w:rsidP="00617EEC">
      <w:pPr>
        <w:pStyle w:val="ListParagraph"/>
        <w:tabs>
          <w:tab w:val="left" w:pos="851"/>
        </w:tabs>
        <w:ind w:firstLine="360"/>
      </w:pPr>
      <w:r w:rsidRPr="00617EEC">
        <w:t xml:space="preserve">Primeiramente, Nonda precisa ter certeza do que pode de comer e o que não pode, para que deixe os </w:t>
      </w:r>
      <w:r w:rsidR="000369B0">
        <w:t>p</w:t>
      </w:r>
      <w:r w:rsidRPr="00617EEC">
        <w:t>redadores com menos comida possível. Ela aprendeu que a força dela vem dos resíduos orgânicos que a Prof. Ana joga na composteira, tais como casca de banana, borras de café, alface e outros vegetais. Mas ela também sabe que às vezes Prof. Ana joga sem querer algumas bombas ácidas (cascas de laranja e limão). Nonda pode usar essas bombas a seu favor.</w:t>
      </w:r>
    </w:p>
    <w:p w14:paraId="418E3DEF" w14:textId="77777777" w:rsidR="00617EEC" w:rsidRPr="00617EEC" w:rsidRDefault="00617EEC" w:rsidP="00617EEC">
      <w:pPr>
        <w:pStyle w:val="ListParagraph"/>
        <w:tabs>
          <w:tab w:val="left" w:pos="851"/>
          <w:tab w:val="left" w:pos="7938"/>
        </w:tabs>
        <w:ind w:firstLine="426"/>
      </w:pPr>
      <w:r w:rsidRPr="00617EEC">
        <w:t>Amanheceu o dia e logo os pássaros começaram a cantar, procurar comida para se alimentar. É claro que o primeiro Predador, o pássaro Coroa-azul, tratou de ir logo no minhocário tentar apanhar algo para comer, e quem sabe tirar a vida de Nonda, inclusive foi ali que conseguiu eliminar muitas outras minhocas que tentaram defender seu trabalho que a Professora Ana tinha preparado com carinho. Mas era o dia de sorte de Nonda. Ela acordou mais cedo e conseguiu comer todos alimentos no topo da caixa que Professora tinha jogado. O Coroa-azul chegou e com seu bico tentou alcançar a minhoca e suas comidas. Quase conseguiu, mas ela estava atenta com todos movimentos desse pássaro malvado. Vitória para Nonda, que usou de rapidez e conseguiu passar o resto da manhã com uma somatória de 500 pontos.</w:t>
      </w:r>
    </w:p>
    <w:p w14:paraId="08EACF79" w14:textId="5494D74C" w:rsidR="00617EEC" w:rsidRPr="00617EEC" w:rsidRDefault="00617EEC" w:rsidP="00617EEC">
      <w:pPr>
        <w:pStyle w:val="ListParagraph"/>
        <w:tabs>
          <w:tab w:val="left" w:pos="851"/>
        </w:tabs>
        <w:ind w:firstLine="360"/>
      </w:pPr>
      <w:r w:rsidRPr="00617EEC">
        <w:t xml:space="preserve">Segundo </w:t>
      </w:r>
      <w:r w:rsidR="00B90FA7">
        <w:t>p</w:t>
      </w:r>
      <w:r w:rsidRPr="00617EEC">
        <w:t xml:space="preserve">redador, um reinado de formigas. Às vezes vai só uma, as vezes aparece o formigueiro para destruir a pequena casa de Nonda. Novamente a sorte estava do lado de Nonda, pois apenas algumas formigas apareceram no período da tarde. As formigas tinham a intenção de tomar posse uma vez por todas e, começaram invadindo a caixa, comendo a comida de Nonda. Foi então que Nonda começou a jogar carvão moído no caminho, fazendo com que as formigas ficassem desnorteadas. Com a ajuda de bomba ácidas, Nonda venceu o desafio e conseguiu fazer as formigas se afastarem da sua caixa. </w:t>
      </w:r>
    </w:p>
    <w:p w14:paraId="3325F9AC" w14:textId="5745C584" w:rsidR="00617EEC" w:rsidRPr="00617EEC" w:rsidRDefault="00617EEC" w:rsidP="00617EEC">
      <w:pPr>
        <w:pStyle w:val="ListParagraph"/>
        <w:tabs>
          <w:tab w:val="left" w:pos="851"/>
        </w:tabs>
        <w:ind w:firstLine="360"/>
      </w:pPr>
      <w:r w:rsidRPr="00617EEC">
        <w:t xml:space="preserve">O último e algoz </w:t>
      </w:r>
      <w:r w:rsidR="004E0C23">
        <w:t>p</w:t>
      </w:r>
      <w:r w:rsidRPr="00617EEC">
        <w:t xml:space="preserve">redador é da mesma espécie, um anelídeo. O sanguessuga tenta de tudo para roubar o sangue da pobre Nonda e deixa-la anêmica. É nessa hora que a Professora Ana aparece jogando alguns materiais orgânicos, inclusive as bombas ácidas. Com sorte, Nonda precisou apenas de algumas dessas bombas para combater o sanguessuga que a importunava. Fazendo o que ela mais sabe, que é trabalhar e proteger a caixa onde vive, conseguiu despistar esse velho </w:t>
      </w:r>
      <w:r w:rsidR="00952B86">
        <w:t>p</w:t>
      </w:r>
      <w:r w:rsidRPr="00617EEC">
        <w:t>redador. Nonda preci</w:t>
      </w:r>
      <w:r w:rsidR="00952B86">
        <w:t>sou 1000 pontos para vencer o sanguessuga</w:t>
      </w:r>
      <w:r w:rsidRPr="00617EEC">
        <w:t>.</w:t>
      </w:r>
    </w:p>
    <w:p w14:paraId="5B9876B1" w14:textId="04190DAA" w:rsidR="00BA4FC0" w:rsidRDefault="00617EEC" w:rsidP="00617EEC">
      <w:pPr>
        <w:ind w:firstLine="720"/>
        <w:jc w:val="both"/>
      </w:pPr>
      <w:r w:rsidRPr="00617EEC">
        <w:t xml:space="preserve">A partir desse dia, nenhum </w:t>
      </w:r>
      <w:r>
        <w:t>p</w:t>
      </w:r>
      <w:r w:rsidRPr="00617EEC">
        <w:t>redador quis rodear a caixa de Nonda para roubar nada. Ela então teve mais tempo para cuidar da caixa, e consequentemente produzir maior quantidade de biofertilizantes.</w:t>
      </w:r>
    </w:p>
    <w:p w14:paraId="533E664E" w14:textId="4A111066" w:rsidR="00E0067F" w:rsidRPr="00BA4FC0" w:rsidRDefault="00E0067F" w:rsidP="00E0067F">
      <w:pPr>
        <w:pStyle w:val="Heading1"/>
      </w:pPr>
      <w:r>
        <w:t>Estilo</w:t>
      </w:r>
    </w:p>
    <w:p w14:paraId="15B752AF" w14:textId="2D96127D" w:rsidR="00436624" w:rsidRDefault="00436624" w:rsidP="00DC5A3D">
      <w:pPr>
        <w:jc w:val="both"/>
      </w:pPr>
    </w:p>
    <w:p w14:paraId="695F62A4" w14:textId="2DAC4B8D" w:rsidR="006C1755" w:rsidRDefault="00E0067F" w:rsidP="00D34453">
      <w:pPr>
        <w:jc w:val="both"/>
      </w:pPr>
      <w:r>
        <w:tab/>
        <w:t>O estilo do jogo</w:t>
      </w:r>
      <w:r w:rsidR="00DC5A3D">
        <w:t xml:space="preserve"> </w:t>
      </w:r>
      <w:r w:rsidR="0049303F">
        <w:t>Nonda</w:t>
      </w:r>
      <w:r>
        <w:t xml:space="preserve"> </w:t>
      </w:r>
      <w:r w:rsidR="00871EAE">
        <w:t xml:space="preserve">é </w:t>
      </w:r>
      <w:r w:rsidR="00DC5A3D">
        <w:t xml:space="preserve">baseado em </w:t>
      </w:r>
      <w:r w:rsidR="00871EAE">
        <w:t>vários</w:t>
      </w:r>
      <w:r w:rsidR="00DC5A3D">
        <w:t xml:space="preserve"> estilos de jogos digitais: </w:t>
      </w:r>
      <w:r w:rsidR="00A36C9D">
        <w:t>“</w:t>
      </w:r>
      <w:r w:rsidR="00583525">
        <w:t>Puzzle</w:t>
      </w:r>
      <w:r w:rsidR="00DC5A3D">
        <w:t xml:space="preserve">”, subgênero do gênero </w:t>
      </w:r>
      <w:r w:rsidR="00A36C9D">
        <w:t>“</w:t>
      </w:r>
      <w:r w:rsidR="00DC5A3D">
        <w:t>Estratégia”</w:t>
      </w:r>
      <w:r w:rsidR="00871EAE">
        <w:t>,</w:t>
      </w:r>
      <w:r w:rsidR="00DC5A3D">
        <w:t xml:space="preserve"> </w:t>
      </w:r>
      <w:r w:rsidR="00A36C9D">
        <w:t>“</w:t>
      </w:r>
      <w:r w:rsidR="00583525">
        <w:rPr>
          <w:i/>
        </w:rPr>
        <w:t xml:space="preserve">Non-Stop </w:t>
      </w:r>
      <w:proofErr w:type="spellStart"/>
      <w:r w:rsidR="00583525">
        <w:rPr>
          <w:i/>
        </w:rPr>
        <w:t>Running</w:t>
      </w:r>
      <w:proofErr w:type="spellEnd"/>
      <w:r w:rsidR="00DC5A3D">
        <w:rPr>
          <w:i/>
        </w:rPr>
        <w:t>”</w:t>
      </w:r>
      <w:r w:rsidR="00167AFA">
        <w:rPr>
          <w:i/>
        </w:rPr>
        <w:t xml:space="preserve"> e "Plataforma"</w:t>
      </w:r>
      <w:r w:rsidR="00DC5A3D" w:rsidRPr="00DC5A3D">
        <w:t>,</w:t>
      </w:r>
      <w:r w:rsidR="00DC5A3D">
        <w:rPr>
          <w:i/>
        </w:rPr>
        <w:t xml:space="preserve"> </w:t>
      </w:r>
      <w:r w:rsidR="00DC5A3D" w:rsidRPr="00DC5A3D">
        <w:t>su</w:t>
      </w:r>
      <w:r w:rsidR="00DC5A3D">
        <w:t>bgênero</w:t>
      </w:r>
      <w:r w:rsidR="00E10BDB">
        <w:t>s</w:t>
      </w:r>
      <w:r w:rsidR="00DC5A3D">
        <w:t xml:space="preserve"> do gênero </w:t>
      </w:r>
      <w:r w:rsidR="00A36C9D">
        <w:t>“</w:t>
      </w:r>
      <w:r w:rsidR="00DC5A3D">
        <w:t>Ação”</w:t>
      </w:r>
      <w:r w:rsidR="00167AFA">
        <w:t xml:space="preserve"> e</w:t>
      </w:r>
      <w:r w:rsidR="00A31AE4">
        <w:t xml:space="preserve"> </w:t>
      </w:r>
      <w:r w:rsidR="0094179C">
        <w:t>"</w:t>
      </w:r>
      <w:r w:rsidR="0094179C" w:rsidRPr="005C08AF">
        <w:rPr>
          <w:i/>
        </w:rPr>
        <w:t>Serious games</w:t>
      </w:r>
      <w:r w:rsidR="005C08AF">
        <w:t>"</w:t>
      </w:r>
      <w:r w:rsidR="00167AFA">
        <w:t>, do gênero Educacional</w:t>
      </w:r>
      <w:r w:rsidR="006A51D3">
        <w:t xml:space="preserve"> [</w:t>
      </w:r>
      <w:fldSimple w:instr=" SEQ Ref. \* ARABIC ">
        <w:r w:rsidR="003B6878">
          <w:rPr>
            <w:noProof/>
          </w:rPr>
          <w:t>1</w:t>
        </w:r>
      </w:fldSimple>
      <w:r w:rsidR="006A51D3">
        <w:t>]</w:t>
      </w:r>
      <w:r w:rsidR="00DC5A3D">
        <w:t xml:space="preserve">. Em um jogo do tipo </w:t>
      </w:r>
      <w:r w:rsidR="00D3707E">
        <w:t>"</w:t>
      </w:r>
      <w:r w:rsidR="00492A71" w:rsidRPr="001C03AF">
        <w:rPr>
          <w:i/>
        </w:rPr>
        <w:t>puzzle</w:t>
      </w:r>
      <w:r w:rsidR="00D3707E">
        <w:t>"</w:t>
      </w:r>
      <w:r w:rsidR="00864787">
        <w:t xml:space="preserve"> </w:t>
      </w:r>
      <w:r w:rsidR="00D76271">
        <w:t xml:space="preserve">que contém inúmeras categorias, tais como: </w:t>
      </w:r>
      <w:r w:rsidR="00C14748">
        <w:t xml:space="preserve">matemática, física, campo visual, linguagem (palavras cruzadas, pesquisa de palavras) senso comum e situações (caça ao tesouro), Quiz. Porém, </w:t>
      </w:r>
      <w:r w:rsidR="00864787">
        <w:t>deve conter regras claras, assim como o objetivo, balancear entre o fácil e difícil (</w:t>
      </w:r>
      <w:r w:rsidR="003A7728">
        <w:t xml:space="preserve">não </w:t>
      </w:r>
      <w:r w:rsidR="00864787">
        <w:t>torna</w:t>
      </w:r>
      <w:r w:rsidR="003A7728">
        <w:t xml:space="preserve">r o jogo </w:t>
      </w:r>
      <w:r w:rsidR="00864787">
        <w:t>frustrante</w:t>
      </w:r>
      <w:r w:rsidR="00655B63">
        <w:t>)</w:t>
      </w:r>
      <w:r w:rsidR="008847C9">
        <w:t>.</w:t>
      </w:r>
      <w:r w:rsidR="00655B63">
        <w:t xml:space="preserve"> Um jogo de </w:t>
      </w:r>
      <w:r w:rsidR="00655B63" w:rsidRPr="00655B63">
        <w:rPr>
          <w:i/>
        </w:rPr>
        <w:t>puzzle</w:t>
      </w:r>
      <w:r w:rsidR="00655B63">
        <w:t xml:space="preserve"> bom contém mecânicas inesperadas e consegue reter o jogador no jogo independente se é</w:t>
      </w:r>
      <w:r w:rsidR="00015D55">
        <w:t xml:space="preserve"> novato ou possui muita experiência</w:t>
      </w:r>
      <w:r w:rsidR="00655B63">
        <w:t xml:space="preserve">. </w:t>
      </w:r>
      <w:r w:rsidR="00DC5A3D">
        <w:t xml:space="preserve">O objetivo final é </w:t>
      </w:r>
      <w:r w:rsidR="00230E7C">
        <w:t>pontuar</w:t>
      </w:r>
      <w:r w:rsidR="00715701">
        <w:t>[</w:t>
      </w:r>
      <w:fldSimple w:instr=" SEQ Ref. \* ARABIC ">
        <w:r w:rsidR="003B6878">
          <w:rPr>
            <w:noProof/>
          </w:rPr>
          <w:t>2</w:t>
        </w:r>
      </w:fldSimple>
      <w:r w:rsidR="00715701">
        <w:t>]</w:t>
      </w:r>
      <w:r w:rsidR="00C634ED">
        <w:t>.</w:t>
      </w:r>
      <w:r w:rsidR="00230E7C">
        <w:t xml:space="preserve"> </w:t>
      </w:r>
      <w:r w:rsidR="00DC5A3D">
        <w:t xml:space="preserve">Em um jogo do tipo </w:t>
      </w:r>
      <w:r w:rsidR="00D3707E">
        <w:t>"</w:t>
      </w:r>
      <w:r w:rsidR="00C753BE">
        <w:rPr>
          <w:i/>
        </w:rPr>
        <w:t xml:space="preserve">non-stop </w:t>
      </w:r>
      <w:proofErr w:type="spellStart"/>
      <w:r w:rsidR="00C753BE">
        <w:rPr>
          <w:i/>
        </w:rPr>
        <w:t>running</w:t>
      </w:r>
      <w:proofErr w:type="spellEnd"/>
      <w:r w:rsidR="00D3707E">
        <w:t>"</w:t>
      </w:r>
      <w:r w:rsidR="001C03AF">
        <w:t>, o jogador não tem a capacidade de parar o personagem</w:t>
      </w:r>
      <w:r w:rsidR="00C634ED">
        <w:t>.</w:t>
      </w:r>
      <w:r w:rsidR="001C03AF">
        <w:t xml:space="preserve"> São jogos de controles simples, focando sempre nas ações de pular sobre obstáculos, ou até mesmo ser perseguido e atacado durante a corrida. O sucesso ou recompensa se dá pela distância percorrida sem bater (em alguma armadilha, por exemplo) ou morrer</w:t>
      </w:r>
      <w:r w:rsidR="00C41638">
        <w:t xml:space="preserve"> [</w:t>
      </w:r>
      <w:fldSimple w:instr=" SEQ Ref. \* ARABIC ">
        <w:r w:rsidR="003B6878">
          <w:rPr>
            <w:noProof/>
          </w:rPr>
          <w:t>3</w:t>
        </w:r>
      </w:fldSimple>
      <w:r w:rsidR="00C41638">
        <w:t>]</w:t>
      </w:r>
      <w:r w:rsidR="001C03AF">
        <w:t>.</w:t>
      </w:r>
      <w:r w:rsidR="00570977">
        <w:t xml:space="preserve"> No jogo </w:t>
      </w:r>
      <w:r w:rsidR="00D3707E">
        <w:t>"</w:t>
      </w:r>
      <w:r w:rsidR="00570977">
        <w:t>plataforma</w:t>
      </w:r>
      <w:r w:rsidR="00D3707E">
        <w:t>"</w:t>
      </w:r>
      <w:r w:rsidR="00570977">
        <w:t>, o jogador controla um personagem dentro de um cenário cheio de plataformas, chãos, paredes, escadas e outros e esses jogos podem ser desenvolvidos em ambas orientações: horizontal ou vertical.</w:t>
      </w:r>
      <w:r w:rsidR="00260804">
        <w:t xml:space="preserve"> Um exemplo </w:t>
      </w:r>
      <w:r w:rsidR="001520C7">
        <w:t>clássico</w:t>
      </w:r>
      <w:r w:rsidR="00260804">
        <w:t xml:space="preserve"> desse jogo é o </w:t>
      </w:r>
      <w:proofErr w:type="spellStart"/>
      <w:r w:rsidR="00260804" w:rsidRPr="001520C7">
        <w:rPr>
          <w:i/>
        </w:rPr>
        <w:t>Donkey</w:t>
      </w:r>
      <w:proofErr w:type="spellEnd"/>
      <w:r w:rsidR="00260804" w:rsidRPr="001520C7">
        <w:rPr>
          <w:i/>
        </w:rPr>
        <w:t xml:space="preserve"> Kong</w:t>
      </w:r>
      <w:r w:rsidR="00260804">
        <w:t xml:space="preserve">, </w:t>
      </w:r>
      <w:r w:rsidR="000B4369">
        <w:t xml:space="preserve">da </w:t>
      </w:r>
      <w:r w:rsidR="000B4369" w:rsidRPr="000B4369">
        <w:rPr>
          <w:i/>
        </w:rPr>
        <w:t>Nintendo</w:t>
      </w:r>
      <w:r w:rsidR="000B4369">
        <w:t>, lançado em</w:t>
      </w:r>
      <w:r w:rsidR="00C53A2F">
        <w:t xml:space="preserve"> </w:t>
      </w:r>
      <w:r w:rsidR="00260804">
        <w:t>1981[</w:t>
      </w:r>
      <w:fldSimple w:instr=" SEQ Ref. \* ARABIC ">
        <w:r w:rsidR="003B6878">
          <w:rPr>
            <w:noProof/>
          </w:rPr>
          <w:t>4</w:t>
        </w:r>
      </w:fldSimple>
      <w:r w:rsidR="00260804">
        <w:t>].</w:t>
      </w:r>
      <w:r w:rsidR="005C08AF">
        <w:t xml:space="preserve"> </w:t>
      </w:r>
      <w:r w:rsidR="00D3707E">
        <w:t>"</w:t>
      </w:r>
      <w:r w:rsidR="005C08AF" w:rsidRPr="00D3707E">
        <w:rPr>
          <w:i/>
        </w:rPr>
        <w:t>Serious games</w:t>
      </w:r>
      <w:r w:rsidR="00D3707E">
        <w:t>"</w:t>
      </w:r>
      <w:r w:rsidR="0094522A">
        <w:t xml:space="preserve"> (ou jogo sério)</w:t>
      </w:r>
      <w:r w:rsidR="005C08AF">
        <w:t xml:space="preserve"> é um jogo </w:t>
      </w:r>
      <w:r w:rsidR="001B2878">
        <w:t xml:space="preserve">educacional </w:t>
      </w:r>
      <w:r w:rsidR="00D401C0">
        <w:t>que tem o propósito</w:t>
      </w:r>
      <w:r w:rsidR="00DB7D4C">
        <w:t xml:space="preserve"> principal</w:t>
      </w:r>
      <w:r w:rsidR="00D401C0">
        <w:t xml:space="preserve"> de educar,</w:t>
      </w:r>
      <w:r w:rsidR="005C08AF">
        <w:t xml:space="preserve"> treinar </w:t>
      </w:r>
      <w:r w:rsidR="00D401C0">
        <w:t>e não</w:t>
      </w:r>
      <w:r w:rsidR="001C58B1">
        <w:t xml:space="preserve"> de</w:t>
      </w:r>
      <w:r w:rsidR="00D401C0">
        <w:t xml:space="preserve"> entreter o jogador</w:t>
      </w:r>
      <w:r w:rsidR="005C08AF">
        <w:t xml:space="preserve">. Geralmente um jogo sério tem um propósito </w:t>
      </w:r>
      <w:r w:rsidR="00BE66B5">
        <w:t xml:space="preserve">bem </w:t>
      </w:r>
      <w:r w:rsidR="00784D45">
        <w:t xml:space="preserve">definido e </w:t>
      </w:r>
      <w:r w:rsidR="005C08AF">
        <w:t xml:space="preserve">aplica conceitos aprendidos na vida real </w:t>
      </w:r>
      <w:r w:rsidR="00613AD0">
        <w:t>para</w:t>
      </w:r>
      <w:r w:rsidR="005C08AF">
        <w:t xml:space="preserve"> explorar o ambiente que está proposto</w:t>
      </w:r>
      <w:r w:rsidR="00613AD0">
        <w:t>, porém pode ter jogos que o jogador aprende jogando</w:t>
      </w:r>
      <w:r w:rsidR="00087BCB">
        <w:t>[</w:t>
      </w:r>
      <w:fldSimple w:instr=" SEQ Ref. \* ARABIC ">
        <w:r w:rsidR="003B6878">
          <w:rPr>
            <w:noProof/>
          </w:rPr>
          <w:t>5</w:t>
        </w:r>
      </w:fldSimple>
      <w:r w:rsidR="00087BCB">
        <w:t>].</w:t>
      </w:r>
      <w:r w:rsidR="009C5D96">
        <w:t xml:space="preserve"> </w:t>
      </w:r>
      <w:r w:rsidR="00C779E8">
        <w:t>Mesclando essas</w:t>
      </w:r>
      <w:r w:rsidR="000E3870">
        <w:t xml:space="preserve"> categorias</w:t>
      </w:r>
      <w:r w:rsidR="00B47B3F">
        <w:t xml:space="preserve">, temos o estilo utilizado no jogo </w:t>
      </w:r>
      <w:r w:rsidR="00A36C9D">
        <w:t>“</w:t>
      </w:r>
      <w:r w:rsidR="009D12A2">
        <w:t>Nonda</w:t>
      </w:r>
      <w:r w:rsidR="00B47B3F">
        <w:t xml:space="preserve">”, gerando assim os conceitos de sua mecânica e </w:t>
      </w:r>
      <w:r w:rsidR="00B47B3F" w:rsidRPr="006D6051">
        <w:rPr>
          <w:i/>
        </w:rPr>
        <w:t>gameplay</w:t>
      </w:r>
      <w:r w:rsidR="00B47B3F">
        <w:t>.</w:t>
      </w:r>
    </w:p>
    <w:p w14:paraId="160E3491" w14:textId="77777777" w:rsidR="00856505" w:rsidRDefault="00856505">
      <w:pPr>
        <w:rPr>
          <w:rFonts w:asciiTheme="majorHAnsi" w:eastAsiaTheme="majorEastAsia" w:hAnsiTheme="majorHAnsi" w:cstheme="majorBidi"/>
          <w:b/>
          <w:bCs/>
          <w:color w:val="1481AB" w:themeColor="accent1" w:themeShade="BF"/>
          <w:sz w:val="28"/>
          <w:szCs w:val="28"/>
        </w:rPr>
      </w:pPr>
      <w:r>
        <w:br w:type="page"/>
      </w:r>
    </w:p>
    <w:p w14:paraId="5293FFED" w14:textId="54E2A62F" w:rsidR="00537DDF" w:rsidRDefault="00537DDF" w:rsidP="00537DDF">
      <w:pPr>
        <w:pStyle w:val="Heading1"/>
      </w:pPr>
      <w:r>
        <w:t>Personagens</w:t>
      </w:r>
    </w:p>
    <w:p w14:paraId="68FC9E8C" w14:textId="36DEDC51" w:rsidR="00537DDF" w:rsidRDefault="00537DDF" w:rsidP="00537DDF"/>
    <w:p w14:paraId="63546B24" w14:textId="779D3E9F" w:rsidR="00B47B3F" w:rsidRDefault="00537DDF" w:rsidP="00537DDF">
      <w:pPr>
        <w:jc w:val="both"/>
      </w:pPr>
      <w:r>
        <w:tab/>
        <w:t xml:space="preserve">No jogo </w:t>
      </w:r>
      <w:r w:rsidR="009D12A2">
        <w:t>Nonda</w:t>
      </w:r>
      <w:r>
        <w:t xml:space="preserve"> h</w:t>
      </w:r>
      <w:r w:rsidR="003A304F">
        <w:t>á</w:t>
      </w:r>
      <w:r>
        <w:t xml:space="preserve"> </w:t>
      </w:r>
      <w:r w:rsidR="00B4113D">
        <w:t>duas</w:t>
      </w:r>
      <w:r>
        <w:t xml:space="preserve"> cate</w:t>
      </w:r>
      <w:r w:rsidR="00A975B0">
        <w:t>gorias de personagens: o herói e os inimigos</w:t>
      </w:r>
      <w:r w:rsidR="00387746">
        <w:t xml:space="preserve"> (predadores)</w:t>
      </w:r>
      <w:r w:rsidR="00A975B0">
        <w:t>. A</w:t>
      </w:r>
      <w:r>
        <w:t>mbos descritos com mais detalhes abaixo.</w:t>
      </w:r>
    </w:p>
    <w:p w14:paraId="285A0898" w14:textId="03BDC641" w:rsidR="00537DDF" w:rsidRDefault="00537DDF" w:rsidP="00537DDF"/>
    <w:p w14:paraId="226B5833" w14:textId="271B1693" w:rsidR="00537DDF" w:rsidRDefault="00537DDF" w:rsidP="00537DDF">
      <w:pPr>
        <w:pStyle w:val="Heading3"/>
      </w:pPr>
      <w:r>
        <w:t>O herói</w:t>
      </w:r>
    </w:p>
    <w:p w14:paraId="553DD892" w14:textId="31B3A946" w:rsidR="00537DDF" w:rsidRDefault="00537DDF" w:rsidP="00537DDF"/>
    <w:p w14:paraId="6B43A609" w14:textId="246E64B5" w:rsidR="006C1755" w:rsidRPr="00B104FF" w:rsidRDefault="00537DDF" w:rsidP="006C1755">
      <w:pPr>
        <w:jc w:val="both"/>
      </w:pPr>
      <w:r>
        <w:tab/>
        <w:t>O herói do jogo, que é também o principal e único personagem jog</w:t>
      </w:r>
      <w:r w:rsidR="001A500F">
        <w:t>ável, será a mascote do projeto, sobre o nome Nonda</w:t>
      </w:r>
      <w:r>
        <w:t xml:space="preserve">. Será com ele que o jogador deverá defender </w:t>
      </w:r>
      <w:r w:rsidR="001A500F">
        <w:t>o minhocário</w:t>
      </w:r>
      <w:r>
        <w:t xml:space="preserve">. </w:t>
      </w:r>
      <w:r w:rsidR="001A500F">
        <w:t>Nonda é uma minhoca</w:t>
      </w:r>
      <w:r w:rsidR="006C1755">
        <w:t xml:space="preserve"> (anelídeo)</w:t>
      </w:r>
      <w:r w:rsidR="001A500F">
        <w:t xml:space="preserve"> </w:t>
      </w:r>
      <w:r w:rsidR="006C1755">
        <w:t>de</w:t>
      </w:r>
      <w:r w:rsidR="00B104FF" w:rsidRPr="00B104FF">
        <w:t xml:space="preserve"> 1 ano de idade tem um tamanho padrão para uma minhoca.</w:t>
      </w:r>
      <w:r w:rsidR="006C1755">
        <w:t xml:space="preserve"> </w:t>
      </w:r>
      <w:r w:rsidR="006C1755" w:rsidRPr="00B104FF">
        <w:t xml:space="preserve">Nonda </w:t>
      </w:r>
      <w:r w:rsidR="006C1755">
        <w:t>tem personalidade</w:t>
      </w:r>
      <w:r w:rsidR="006C1755" w:rsidRPr="00B104FF">
        <w:t xml:space="preserve"> calma, trabalhadeira e protetora. Nonda pode andar, pular, alimentar, arremessar bombas ácidas. </w:t>
      </w:r>
      <w:r w:rsidR="006C1755">
        <w:t>N</w:t>
      </w:r>
      <w:r w:rsidR="006C1755" w:rsidRPr="00B104FF">
        <w:t xml:space="preserve">ão possui poderes </w:t>
      </w:r>
      <w:r w:rsidR="006C1755">
        <w:t>especiais, ela d</w:t>
      </w:r>
      <w:r w:rsidR="006C1755" w:rsidRPr="00B104FF">
        <w:t>efeca para adubar a terra (implícito</w:t>
      </w:r>
      <w:r w:rsidR="006C1755">
        <w:t xml:space="preserve"> no jogo</w:t>
      </w:r>
      <w:r w:rsidR="006C1755" w:rsidRPr="00B104FF">
        <w:t>).</w:t>
      </w:r>
    </w:p>
    <w:p w14:paraId="4EC3B679" w14:textId="4C183E69" w:rsidR="00B104FF" w:rsidRPr="006C1755" w:rsidRDefault="006C1755" w:rsidP="00B104FF">
      <w:pPr>
        <w:jc w:val="both"/>
        <w:rPr>
          <w:b/>
        </w:rPr>
      </w:pPr>
      <w:r>
        <w:t xml:space="preserve">História: </w:t>
      </w:r>
      <w:r w:rsidR="00B104FF" w:rsidRPr="00B104FF">
        <w:t xml:space="preserve">Nonda sempre sofreu com a invasão dos predadores dentro da sua casa. Muitas vezes o solo estava quase pronto quando algum </w:t>
      </w:r>
      <w:r>
        <w:t>p</w:t>
      </w:r>
      <w:r w:rsidR="00B104FF" w:rsidRPr="00B104FF">
        <w:t xml:space="preserve">redador chegava e destruía tudo o que ela tinha umidificado. </w:t>
      </w:r>
    </w:p>
    <w:p w14:paraId="5471A005" w14:textId="478B7BB4" w:rsidR="00537DDF" w:rsidRDefault="00BF78E1" w:rsidP="00BF78E1">
      <w:pPr>
        <w:jc w:val="center"/>
      </w:pPr>
      <w:r>
        <w:rPr>
          <w:noProof/>
          <w:lang w:val="en-US" w:eastAsia="en-US"/>
        </w:rPr>
        <w:drawing>
          <wp:inline distT="0" distB="0" distL="0" distR="0" wp14:anchorId="5D46634C" wp14:editId="14062AD0">
            <wp:extent cx="2591435" cy="1576456"/>
            <wp:effectExtent l="0" t="0" r="0" b="0"/>
            <wp:docPr id="10" name="Picture 10" descr="../../Nonda/_Game_Design/defender/animation/_walk/worm_walk_cyc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nda/_Game_Design/defender/animation/_walk/worm_walk_cycle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06613" cy="1585689"/>
                    </a:xfrm>
                    <a:prstGeom prst="rect">
                      <a:avLst/>
                    </a:prstGeom>
                    <a:noFill/>
                    <a:ln>
                      <a:noFill/>
                    </a:ln>
                  </pic:spPr>
                </pic:pic>
              </a:graphicData>
            </a:graphic>
          </wp:inline>
        </w:drawing>
      </w:r>
    </w:p>
    <w:p w14:paraId="579EA325" w14:textId="33624CD2" w:rsidR="00537DDF" w:rsidRDefault="00537DDF" w:rsidP="00537DDF"/>
    <w:p w14:paraId="5D29E4FC" w14:textId="483F1F61" w:rsidR="00537DDF" w:rsidRDefault="00537DDF" w:rsidP="00537DDF">
      <w:pPr>
        <w:pStyle w:val="Heading5"/>
      </w:pPr>
      <w:r>
        <w:t>Movimentação Básica</w:t>
      </w:r>
    </w:p>
    <w:p w14:paraId="38A3ACBF" w14:textId="243DC47F" w:rsidR="00537DDF" w:rsidRDefault="00537DDF" w:rsidP="00537DDF"/>
    <w:p w14:paraId="70A8039E" w14:textId="44935FF7" w:rsidR="00537DDF" w:rsidRDefault="006C1755" w:rsidP="00537DDF">
      <w:pPr>
        <w:ind w:firstLine="720"/>
        <w:jc w:val="both"/>
      </w:pPr>
      <w:r>
        <w:t>Nonda</w:t>
      </w:r>
      <w:r w:rsidR="00537DDF">
        <w:t xml:space="preserve"> </w:t>
      </w:r>
      <w:r w:rsidR="002A2F88">
        <w:t>possui</w:t>
      </w:r>
      <w:r w:rsidR="00537DDF">
        <w:t xml:space="preserve"> movimentação básica que se limita a andar para ambas as direções</w:t>
      </w:r>
      <w:r w:rsidR="00A368D8">
        <w:t xml:space="preserve"> (para frente e para trás) e pulo</w:t>
      </w:r>
      <w:r w:rsidR="00537DDF">
        <w:t xml:space="preserve">. </w:t>
      </w:r>
      <w:r w:rsidR="002A2F88">
        <w:t xml:space="preserve">Esse movimento é sensorial de cada dispositivo, usando o </w:t>
      </w:r>
      <w:proofErr w:type="spellStart"/>
      <w:r w:rsidR="002A2F88" w:rsidRPr="003C04B3">
        <w:rPr>
          <w:i/>
        </w:rPr>
        <w:t>touch</w:t>
      </w:r>
      <w:proofErr w:type="spellEnd"/>
      <w:r w:rsidR="00537DDF">
        <w:t>.</w:t>
      </w:r>
      <w:r w:rsidR="002A2F88">
        <w:t xml:space="preserve"> Foi </w:t>
      </w:r>
      <w:r w:rsidR="003C04B3">
        <w:t>escolhido esse tipo de interação</w:t>
      </w:r>
      <w:r w:rsidR="002A2F88">
        <w:t xml:space="preserve"> pois são movimentos pré-estabelecidos </w:t>
      </w:r>
      <w:r w:rsidR="003C04B3">
        <w:t xml:space="preserve">por designers UI (Interface de Usuário) para uso </w:t>
      </w:r>
      <w:r w:rsidR="002A2F88">
        <w:t>de aplicativ</w:t>
      </w:r>
      <w:r w:rsidR="003C04B3">
        <w:t xml:space="preserve">os, como Google Play, </w:t>
      </w:r>
      <w:proofErr w:type="spellStart"/>
      <w:r w:rsidR="003C04B3">
        <w:t>Facebook</w:t>
      </w:r>
      <w:proofErr w:type="spellEnd"/>
      <w:r w:rsidR="003C04B3">
        <w:t>, Gmail entre outros,</w:t>
      </w:r>
      <w:r w:rsidR="002A2F88">
        <w:t xml:space="preserve"> tornando a interação</w:t>
      </w:r>
      <w:r w:rsidR="003C04B3">
        <w:t xml:space="preserve"> </w:t>
      </w:r>
      <w:r w:rsidR="002A2F88">
        <w:t>mais natural.</w:t>
      </w:r>
      <w:r w:rsidR="003C04B3">
        <w:t xml:space="preserve"> Quanto à criança, a percepção e a habilidade de escolha condiz com os movimentos utilizados.</w:t>
      </w:r>
    </w:p>
    <w:p w14:paraId="18D2D796" w14:textId="76D267B8" w:rsidR="00537DDF" w:rsidRDefault="00537DDF" w:rsidP="00537DDF"/>
    <w:p w14:paraId="00E1FEA6" w14:textId="1B6A7FA7" w:rsidR="00537DDF" w:rsidRDefault="00CB78EF" w:rsidP="002E1053">
      <w:pPr>
        <w:pStyle w:val="Heading5"/>
      </w:pPr>
      <w:r>
        <w:t>Toque</w:t>
      </w:r>
      <w:r w:rsidR="002E1053">
        <w:t xml:space="preserve"> </w:t>
      </w:r>
      <w:r>
        <w:t>para Ação</w:t>
      </w:r>
      <w:r w:rsidR="002E1053">
        <w:t xml:space="preserve"> Ata</w:t>
      </w:r>
      <w:r w:rsidR="00AD48F3">
        <w:t>car</w:t>
      </w:r>
      <w:r w:rsidR="00D74600">
        <w:t xml:space="preserve"> Predadores</w:t>
      </w:r>
    </w:p>
    <w:p w14:paraId="43BC79D5" w14:textId="5031D6A4" w:rsidR="002E1053" w:rsidRDefault="002E1053" w:rsidP="002E1053"/>
    <w:p w14:paraId="23043C94" w14:textId="59BA3F92" w:rsidR="002E1053" w:rsidRDefault="002E1053" w:rsidP="00E90AD1">
      <w:pPr>
        <w:jc w:val="both"/>
      </w:pPr>
      <w:r>
        <w:tab/>
      </w:r>
      <w:r w:rsidR="008727F4">
        <w:t>Na ação ataque, o jogador precisa tocar sobre o predador para afastá-lo da minhoca</w:t>
      </w:r>
      <w:r w:rsidR="00707B8B">
        <w:t xml:space="preserve"> (ver tópico "Os Inimigos</w:t>
      </w:r>
      <w:r w:rsidR="00D9731A">
        <w:t xml:space="preserve"> (predadores</w:t>
      </w:r>
      <w:r w:rsidR="00707B8B">
        <w:t>"</w:t>
      </w:r>
      <w:r w:rsidR="00540013">
        <w:t>)</w:t>
      </w:r>
      <w:r w:rsidR="005163C5">
        <w:t>)</w:t>
      </w:r>
      <w:r w:rsidR="008727F4">
        <w:t>. O motivo é f</w:t>
      </w:r>
      <w:r w:rsidR="009A3220">
        <w:t xml:space="preserve">azer com que fique claro para quem está jogando </w:t>
      </w:r>
      <w:r w:rsidR="008727F4">
        <w:t xml:space="preserve">que a minhoca não tem ação de defesa (passividade), ou seja, quem controla o minhocário é totalmente responsabilidade do jogador. </w:t>
      </w:r>
    </w:p>
    <w:p w14:paraId="7E4F7C24" w14:textId="68E88710" w:rsidR="002E1053" w:rsidRDefault="002E1053" w:rsidP="002E1053"/>
    <w:p w14:paraId="3B9255D1" w14:textId="65DF3686" w:rsidR="002E1053" w:rsidRDefault="000C59D6" w:rsidP="002E1053">
      <w:pPr>
        <w:pStyle w:val="Heading5"/>
      </w:pPr>
      <w:r>
        <w:t>Toque para Ação Coletar Itens</w:t>
      </w:r>
    </w:p>
    <w:p w14:paraId="6C5D7D13" w14:textId="0EC88F55" w:rsidR="002E1053" w:rsidRDefault="002E1053" w:rsidP="002E1053"/>
    <w:p w14:paraId="577BD49C" w14:textId="77777777" w:rsidR="000C59D6" w:rsidRDefault="002E1053" w:rsidP="000C59D6">
      <w:r>
        <w:tab/>
      </w:r>
      <w:r w:rsidR="000C59D6">
        <w:t>Na ação de coleta, o jogador precisa decidir se o alimento é saudável ou não, e então tocar (clicar) sobre o item para coletar e somar pontos. Os itens são divididos em 3 cores: verde, amarelo e verde, que simboliza o semáforo. Isso educa o jogador a relacionar que o verde pode, o amarelo é preciso tocar cuidado e o vermelho não pode.</w:t>
      </w:r>
    </w:p>
    <w:p w14:paraId="5E097EA6" w14:textId="3414A3F9" w:rsidR="001B3B13" w:rsidRDefault="00036CDB" w:rsidP="000C59D6">
      <w:pPr>
        <w:ind w:firstLine="720"/>
      </w:pPr>
      <w:r>
        <w:t>Cada toque representa</w:t>
      </w:r>
      <w:r w:rsidR="000C59D6">
        <w:t xml:space="preserve"> uma porcentagem de energia que o jogador </w:t>
      </w:r>
      <w:r>
        <w:t>tira</w:t>
      </w:r>
      <w:r w:rsidR="000C59D6">
        <w:t xml:space="preserve"> do item (ver tópico "Item"). Por exemplo, se a banana tem quantidade de 4 toques, significa que o jogador precisa tocar 4x para que seja somado o ponto. Em caso </w:t>
      </w:r>
      <w:r>
        <w:t>de o</w:t>
      </w:r>
      <w:r w:rsidR="000C59D6">
        <w:t xml:space="preserve"> alimento não ser saudável, existe a possibilidade do jogador retirar pouca energia e não perder pontos ou </w:t>
      </w:r>
      <w:r>
        <w:t>vida tocando menos que a quantidade permitida.</w:t>
      </w:r>
      <w:r w:rsidR="000C59D6">
        <w:t xml:space="preserve"> </w:t>
      </w:r>
    </w:p>
    <w:p w14:paraId="389CDE3D" w14:textId="77777777" w:rsidR="00CB78EF" w:rsidRDefault="00CB78EF" w:rsidP="002E1053"/>
    <w:p w14:paraId="07CB5923" w14:textId="20F8DA73" w:rsidR="001B3B13" w:rsidRDefault="001B3B13" w:rsidP="001B3B13">
      <w:pPr>
        <w:pStyle w:val="Heading3"/>
      </w:pPr>
      <w:r>
        <w:t xml:space="preserve">A vida </w:t>
      </w:r>
      <w:r w:rsidR="00E2766E">
        <w:t>do P</w:t>
      </w:r>
      <w:r>
        <w:t>layer</w:t>
      </w:r>
    </w:p>
    <w:p w14:paraId="16FD517A" w14:textId="36266EDD" w:rsidR="001B3B13" w:rsidRDefault="001B3B13" w:rsidP="00910B0F">
      <w:pPr>
        <w:jc w:val="both"/>
      </w:pPr>
    </w:p>
    <w:p w14:paraId="7B77D4F2" w14:textId="7B743E8A" w:rsidR="001B3B13" w:rsidRDefault="001B3B13" w:rsidP="00910B0F">
      <w:pPr>
        <w:jc w:val="both"/>
      </w:pPr>
      <w:r>
        <w:tab/>
        <w:t>Uma das condições de derrota do jogo, será a derrota direta do player principal (vide sobre condições de vitória e derrota do jogo em tópico posterior). Tal derrota dá-se quando o player toma danos dos respectivos inimigos que fazem com que sua vida seja zerada. Essa informação é passada ao jogador em forma visual, através do HUD (</w:t>
      </w:r>
      <w:r w:rsidR="00A36C9D">
        <w:t>“</w:t>
      </w:r>
      <w:r>
        <w:t xml:space="preserve">HUD” é a sigla para </w:t>
      </w:r>
      <w:r w:rsidR="00A36C9D">
        <w:t>“</w:t>
      </w:r>
      <w:r w:rsidRPr="006D6051">
        <w:rPr>
          <w:i/>
        </w:rPr>
        <w:t>Heads-</w:t>
      </w:r>
      <w:proofErr w:type="spellStart"/>
      <w:r w:rsidRPr="006D6051">
        <w:rPr>
          <w:i/>
        </w:rPr>
        <w:t>Up</w:t>
      </w:r>
      <w:proofErr w:type="spellEnd"/>
      <w:r w:rsidRPr="006D6051">
        <w:rPr>
          <w:i/>
        </w:rPr>
        <w:t xml:space="preserve"> Display</w:t>
      </w:r>
      <w:r>
        <w:t>”, que pode ser entendido como qualquer elemento gráfico exibido na tela que passe alguma informação ao jogador. [4]).</w:t>
      </w:r>
    </w:p>
    <w:p w14:paraId="27239050" w14:textId="7A8802E0" w:rsidR="001B3B13" w:rsidRDefault="001B3B13" w:rsidP="00910B0F">
      <w:pPr>
        <w:jc w:val="both"/>
      </w:pPr>
      <w:r>
        <w:tab/>
      </w:r>
      <w:r w:rsidR="006C1755">
        <w:t>Nonda</w:t>
      </w:r>
      <w:r>
        <w:t xml:space="preserve"> possuirá uma vida de </w:t>
      </w:r>
      <w:r w:rsidR="004F6CDE">
        <w:t>5</w:t>
      </w:r>
      <w:r>
        <w:t xml:space="preserve"> (</w:t>
      </w:r>
      <w:r w:rsidR="004F6CDE">
        <w:t>cinco</w:t>
      </w:r>
      <w:r>
        <w:t xml:space="preserve">) níveis, o que significa que ele poderá sofrer até </w:t>
      </w:r>
      <w:r w:rsidR="00FD507C">
        <w:t>cinco</w:t>
      </w:r>
      <w:r>
        <w:t xml:space="preserve"> danos </w:t>
      </w:r>
      <w:r w:rsidR="00CA3E08">
        <w:t>antes de</w:t>
      </w:r>
      <w:r>
        <w:t xml:space="preserve"> morr</w:t>
      </w:r>
      <w:r w:rsidR="00ED0AAF">
        <w:t>er, e redirecionar o jogador para a tela</w:t>
      </w:r>
      <w:r>
        <w:t xml:space="preserve"> de derrota</w:t>
      </w:r>
      <w:r w:rsidR="00DF30DD">
        <w:t xml:space="preserve">. </w:t>
      </w:r>
      <w:r w:rsidR="006C1755">
        <w:t>Nonda</w:t>
      </w:r>
      <w:r w:rsidR="00DF30DD">
        <w:t xml:space="preserve"> sofrerá um dano cada vez que </w:t>
      </w:r>
      <w:r w:rsidR="009D43A7">
        <w:t>tocar</w:t>
      </w:r>
      <w:r w:rsidR="00DF30DD">
        <w:t xml:space="preserve"> em um inimigo, ou ser atacado por algum inimigo. Cada inimigo dará um nível de dano à </w:t>
      </w:r>
      <w:r w:rsidR="006C1755">
        <w:t>Nonda</w:t>
      </w:r>
      <w:r w:rsidR="00DF30DD">
        <w:t>, danos estes que estão detalhados em tópico posterior.</w:t>
      </w:r>
    </w:p>
    <w:p w14:paraId="3711423F" w14:textId="58D6DB4D" w:rsidR="000A471F" w:rsidRDefault="000A471F" w:rsidP="00910B0F">
      <w:pPr>
        <w:jc w:val="both"/>
      </w:pPr>
      <w:r>
        <w:tab/>
        <w:t xml:space="preserve">Durante o </w:t>
      </w:r>
      <w:r w:rsidRPr="006D6051">
        <w:rPr>
          <w:i/>
        </w:rPr>
        <w:t>gameplay</w:t>
      </w:r>
      <w:r>
        <w:t xml:space="preserve"> da partida, </w:t>
      </w:r>
      <w:r w:rsidR="006C1755">
        <w:t>Nonda</w:t>
      </w:r>
      <w:r>
        <w:t xml:space="preserve"> poderá recuperar a vida que</w:t>
      </w:r>
      <w:r w:rsidR="00384AC7">
        <w:t xml:space="preserve"> lhe foi tirada através de </w:t>
      </w:r>
      <w:r w:rsidR="00384AC7" w:rsidRPr="00384AC7">
        <w:rPr>
          <w:b/>
          <w:i/>
        </w:rPr>
        <w:t xml:space="preserve">Power </w:t>
      </w:r>
      <w:proofErr w:type="spellStart"/>
      <w:r w:rsidR="00384AC7" w:rsidRPr="00384AC7">
        <w:rPr>
          <w:b/>
          <w:i/>
        </w:rPr>
        <w:t>Ups</w:t>
      </w:r>
      <w:proofErr w:type="spellEnd"/>
      <w:r>
        <w:t xml:space="preserve"> que são </w:t>
      </w:r>
      <w:r w:rsidR="00A36C9D">
        <w:t>“</w:t>
      </w:r>
      <w:proofErr w:type="spellStart"/>
      <w:r>
        <w:t>dropados</w:t>
      </w:r>
      <w:proofErr w:type="spellEnd"/>
      <w:r>
        <w:t xml:space="preserve">” (O termo </w:t>
      </w:r>
      <w:r w:rsidR="00A36C9D">
        <w:t>“</w:t>
      </w:r>
      <w:proofErr w:type="spellStart"/>
      <w:r>
        <w:t>dropar</w:t>
      </w:r>
      <w:proofErr w:type="spellEnd"/>
      <w:r>
        <w:t>” é muito utilizado no meio de jogos</w:t>
      </w:r>
      <w:r w:rsidR="00BA174F">
        <w:t xml:space="preserve"> digitais</w:t>
      </w:r>
      <w:r>
        <w:t>, é derivado da palavra</w:t>
      </w:r>
      <w:r w:rsidR="00910B0F">
        <w:t xml:space="preserve"> inglesa</w:t>
      </w:r>
      <w:r>
        <w:t xml:space="preserve"> </w:t>
      </w:r>
      <w:r w:rsidR="00A36C9D">
        <w:t>“</w:t>
      </w:r>
      <w:proofErr w:type="spellStart"/>
      <w:r w:rsidRPr="003A304F">
        <w:rPr>
          <w:i/>
        </w:rPr>
        <w:t>drop</w:t>
      </w:r>
      <w:proofErr w:type="spellEnd"/>
      <w:r>
        <w:t xml:space="preserve">”, que significa </w:t>
      </w:r>
      <w:r w:rsidR="00A36C9D">
        <w:t>“</w:t>
      </w:r>
      <w:r>
        <w:t xml:space="preserve">cair”, </w:t>
      </w:r>
      <w:r w:rsidR="00A36C9D">
        <w:t>“</w:t>
      </w:r>
      <w:r>
        <w:t>deixar cair”, derrubar” em meio ao seu contexto.</w:t>
      </w:r>
      <w:r w:rsidR="00BA174F">
        <w:t xml:space="preserve"> [5]</w:t>
      </w:r>
      <w:r>
        <w:t>) junto</w:t>
      </w:r>
      <w:r w:rsidR="00BA174F">
        <w:t xml:space="preserve"> aos outros itens, que são especificados e detalhados em tópico posterior.</w:t>
      </w:r>
    </w:p>
    <w:p w14:paraId="34EE1A80" w14:textId="3C3F856D" w:rsidR="00910B0F" w:rsidRDefault="00910B0F" w:rsidP="00910B0F">
      <w:pPr>
        <w:jc w:val="both"/>
      </w:pPr>
    </w:p>
    <w:p w14:paraId="6BEE86A7" w14:textId="766A5308" w:rsidR="00910B0F" w:rsidRDefault="00910B0F" w:rsidP="00910B0F">
      <w:pPr>
        <w:pStyle w:val="Heading3"/>
      </w:pPr>
      <w:r>
        <w:t>Os inimigos</w:t>
      </w:r>
      <w:r w:rsidR="00C727E0">
        <w:t xml:space="preserve"> (predadores)</w:t>
      </w:r>
    </w:p>
    <w:p w14:paraId="50D9B5BB" w14:textId="76DE2BA1" w:rsidR="00910B0F" w:rsidRDefault="00910B0F" w:rsidP="00910B0F"/>
    <w:p w14:paraId="443CC024" w14:textId="3FD19150" w:rsidR="00910B0F" w:rsidRDefault="00910B0F" w:rsidP="00910B0F">
      <w:r>
        <w:tab/>
        <w:t xml:space="preserve">No jogo </w:t>
      </w:r>
      <w:r w:rsidR="009D12A2">
        <w:t>Nonda</w:t>
      </w:r>
      <w:r>
        <w:t xml:space="preserve"> haverão </w:t>
      </w:r>
      <w:r w:rsidR="00C727E0">
        <w:t>3</w:t>
      </w:r>
      <w:r>
        <w:t xml:space="preserve"> (</w:t>
      </w:r>
      <w:r w:rsidR="00C727E0">
        <w:t>três</w:t>
      </w:r>
      <w:r>
        <w:t xml:space="preserve">) tipos de </w:t>
      </w:r>
      <w:r w:rsidR="00C727E0">
        <w:t>predadores</w:t>
      </w:r>
      <w:r>
        <w:t xml:space="preserve">. Esses </w:t>
      </w:r>
      <w:r w:rsidR="00C727E0">
        <w:t>predadores</w:t>
      </w:r>
      <w:r>
        <w:t xml:space="preserve"> são representações de </w:t>
      </w:r>
      <w:r w:rsidR="00094355">
        <w:t>alguns dos muitos predadores que atrapalham o minhocário em diversos aspectos</w:t>
      </w:r>
      <w:r>
        <w:t>.</w:t>
      </w:r>
    </w:p>
    <w:p w14:paraId="48A676A4" w14:textId="3EAFEE98" w:rsidR="00BB1BF4" w:rsidRDefault="00910B0F" w:rsidP="00910B0F">
      <w:pPr>
        <w:jc w:val="both"/>
      </w:pPr>
      <w:r>
        <w:tab/>
        <w:t xml:space="preserve">Ao início de uma partida, os inimigos começam a aparecem em quantidades predefinidas, e de tempo em tempo. Essas </w:t>
      </w:r>
      <w:r w:rsidR="00A36C9D">
        <w:t>“</w:t>
      </w:r>
      <w:proofErr w:type="spellStart"/>
      <w:r w:rsidRPr="00910B0F">
        <w:rPr>
          <w:i/>
        </w:rPr>
        <w:t>waves</w:t>
      </w:r>
      <w:proofErr w:type="spellEnd"/>
      <w:r>
        <w:t>” (</w:t>
      </w:r>
      <w:r w:rsidR="00A36C9D">
        <w:t>“</w:t>
      </w:r>
      <w:proofErr w:type="spellStart"/>
      <w:r w:rsidRPr="00467A0F">
        <w:rPr>
          <w:i/>
        </w:rPr>
        <w:t>wave</w:t>
      </w:r>
      <w:proofErr w:type="spellEnd"/>
      <w:r w:rsidRPr="00467A0F">
        <w:t xml:space="preserve">” </w:t>
      </w:r>
      <w:r>
        <w:t xml:space="preserve">é o termo usado para caracterizar um grupo de inimigos que vem dado um determinado tempo, durante o </w:t>
      </w:r>
      <w:r w:rsidRPr="006D6051">
        <w:rPr>
          <w:i/>
        </w:rPr>
        <w:t>gameplay</w:t>
      </w:r>
      <w:r>
        <w:t xml:space="preserve"> de um jogo no estilo </w:t>
      </w:r>
      <w:r w:rsidR="00AA6182">
        <w:t>plataforma</w:t>
      </w:r>
      <w:r>
        <w:t xml:space="preserve">. As </w:t>
      </w:r>
      <w:proofErr w:type="spellStart"/>
      <w:r w:rsidRPr="00910B0F">
        <w:rPr>
          <w:i/>
        </w:rPr>
        <w:t>waves</w:t>
      </w:r>
      <w:proofErr w:type="spellEnd"/>
      <w:r>
        <w:t xml:space="preserve"> são aumentadas e incrementadas gradualmente com o passar do tempo, diretamente ligado ao tempo de duração de cada partida do </w:t>
      </w:r>
      <w:r w:rsidRPr="006D6051">
        <w:rPr>
          <w:i/>
        </w:rPr>
        <w:t>gameplay</w:t>
      </w:r>
      <w:r>
        <w:t>. [</w:t>
      </w:r>
      <w:r w:rsidR="006D2EAF">
        <w:t>6</w:t>
      </w:r>
      <w:r>
        <w:t xml:space="preserve">]) </w:t>
      </w:r>
      <w:r w:rsidR="0007456C">
        <w:t>começarão com poucos inimigos, e esses inimigos são os mais fáceis na escala de dificuldade entre os in</w:t>
      </w:r>
      <w:r w:rsidR="00975170">
        <w:t>imigos. Com o passar de</w:t>
      </w:r>
      <w:r w:rsidR="0007456C">
        <w:t xml:space="preserve"> </w:t>
      </w:r>
      <w:r w:rsidR="00975170">
        <w:t>fase</w:t>
      </w:r>
      <w:r w:rsidR="0007456C">
        <w:t xml:space="preserve">, a quantidade de inimigos na </w:t>
      </w:r>
      <w:proofErr w:type="spellStart"/>
      <w:r w:rsidR="0007456C" w:rsidRPr="0007456C">
        <w:rPr>
          <w:i/>
        </w:rPr>
        <w:t>wave</w:t>
      </w:r>
      <w:proofErr w:type="spellEnd"/>
      <w:r w:rsidR="0007456C">
        <w:t xml:space="preserve"> aumenta</w:t>
      </w:r>
      <w:r w:rsidR="00975170">
        <w:t xml:space="preserve"> </w:t>
      </w:r>
      <w:r w:rsidR="00975170">
        <w:t xml:space="preserve">assim </w:t>
      </w:r>
      <w:r w:rsidR="00975170">
        <w:t>como a</w:t>
      </w:r>
      <w:r w:rsidR="00975170">
        <w:t xml:space="preserve"> dificuldade nas </w:t>
      </w:r>
      <w:proofErr w:type="spellStart"/>
      <w:r w:rsidR="00975170" w:rsidRPr="0007456C">
        <w:rPr>
          <w:i/>
        </w:rPr>
        <w:t>waves</w:t>
      </w:r>
      <w:proofErr w:type="spellEnd"/>
      <w:r w:rsidR="00975170">
        <w:t xml:space="preserve"> finais</w:t>
      </w:r>
      <w:r w:rsidR="0007456C">
        <w:t xml:space="preserve">, </w:t>
      </w:r>
      <w:r w:rsidR="00975170">
        <w:t>porém somente um tipo de inimigo por fase</w:t>
      </w:r>
      <w:r w:rsidR="0007456C">
        <w:t>.</w:t>
      </w:r>
    </w:p>
    <w:p w14:paraId="33D23388" w14:textId="3C08ADE1" w:rsidR="00CE2BF3" w:rsidRDefault="00EE56BE" w:rsidP="00910B0F">
      <w:pPr>
        <w:jc w:val="both"/>
      </w:pPr>
      <w:r>
        <w:tab/>
        <w:t>Os inimigos possuem dois estágios</w:t>
      </w:r>
      <w:r w:rsidR="00D2489A">
        <w:t xml:space="preserve"> de animação</w:t>
      </w:r>
      <w:r>
        <w:t xml:space="preserve"> padrão. O primeiro deles é o </w:t>
      </w:r>
      <w:r w:rsidR="00094355">
        <w:t xml:space="preserve">parar </w:t>
      </w:r>
      <w:r>
        <w:t xml:space="preserve">e </w:t>
      </w:r>
      <w:r w:rsidR="00094355">
        <w:t>andar em uma plataforma</w:t>
      </w:r>
      <w:r>
        <w:t xml:space="preserve">, onde eles aparecem com a </w:t>
      </w:r>
      <w:proofErr w:type="spellStart"/>
      <w:r w:rsidRPr="00EE56BE">
        <w:rPr>
          <w:i/>
        </w:rPr>
        <w:t>wave</w:t>
      </w:r>
      <w:proofErr w:type="spellEnd"/>
      <w:r w:rsidR="00094355">
        <w:t xml:space="preserve">. Para andar, eles vão direção ao fim da </w:t>
      </w:r>
      <w:r w:rsidR="00AD2F17">
        <w:t>plataforma</w:t>
      </w:r>
      <w:r w:rsidR="00094355">
        <w:t xml:space="preserve"> e </w:t>
      </w:r>
      <w:r w:rsidR="0085282F">
        <w:t>volta</w:t>
      </w:r>
      <w:r w:rsidR="00B159D9">
        <w:t>. D</w:t>
      </w:r>
      <w:r>
        <w:t xml:space="preserve">urante esse período, </w:t>
      </w:r>
      <w:r w:rsidR="00094355">
        <w:t>pode atacar e</w:t>
      </w:r>
      <w:r>
        <w:t xml:space="preserve"> causar d</w:t>
      </w:r>
      <w:r w:rsidR="00094355">
        <w:t>ano ao player e atacá-lo caso estiver no alcance</w:t>
      </w:r>
      <w:r w:rsidR="001922C0">
        <w:t>.</w:t>
      </w:r>
    </w:p>
    <w:p w14:paraId="0F1A9D80" w14:textId="220FB7D5" w:rsidR="0007456C" w:rsidRDefault="00BB1BF4" w:rsidP="00910B0F">
      <w:pPr>
        <w:jc w:val="both"/>
      </w:pPr>
      <w:r>
        <w:t xml:space="preserve">Os </w:t>
      </w:r>
      <w:r w:rsidR="00515934">
        <w:t>predadores (</w:t>
      </w:r>
      <w:r>
        <w:t>inimigos</w:t>
      </w:r>
      <w:r w:rsidR="00515934">
        <w:t>)</w:t>
      </w:r>
      <w:r>
        <w:t xml:space="preserve"> possuirão características </w:t>
      </w:r>
      <w:r w:rsidR="00515934">
        <w:t>iguais</w:t>
      </w:r>
      <w:r>
        <w:t xml:space="preserve">, </w:t>
      </w:r>
      <w:r w:rsidR="00515934">
        <w:t>porém</w:t>
      </w:r>
      <w:r>
        <w:t xml:space="preserve"> cada um deles possui uma resistência e causam </w:t>
      </w:r>
      <w:r w:rsidR="00515934">
        <w:t>um diferente dano</w:t>
      </w:r>
      <w:r>
        <w:t xml:space="preserve"> ao player principal. Essas diferenças são descritas abaixo:</w:t>
      </w:r>
    </w:p>
    <w:p w14:paraId="3115568D" w14:textId="3A66E9B3" w:rsidR="00BB1BF4" w:rsidRDefault="00BB1BF4" w:rsidP="00910B0F">
      <w:pPr>
        <w:jc w:val="both"/>
      </w:pPr>
    </w:p>
    <w:p w14:paraId="4E9C7088" w14:textId="77777777" w:rsidR="00565C2C" w:rsidRDefault="00565C2C">
      <w:pPr>
        <w:rPr>
          <w:rFonts w:asciiTheme="majorHAnsi" w:eastAsiaTheme="majorEastAsia" w:hAnsiTheme="majorHAnsi" w:cstheme="majorBidi"/>
          <w:color w:val="0D5571" w:themeColor="accent1" w:themeShade="7F"/>
        </w:rPr>
      </w:pPr>
      <w:r>
        <w:br w:type="page"/>
      </w:r>
    </w:p>
    <w:p w14:paraId="47921713" w14:textId="01B66DBC" w:rsidR="00BB1BF4" w:rsidRDefault="00BB1BF4" w:rsidP="00BB1BF4">
      <w:pPr>
        <w:pStyle w:val="Heading5"/>
      </w:pPr>
      <w:r>
        <w:t>Inimigo 01</w:t>
      </w:r>
      <w:r w:rsidR="00515934">
        <w:t xml:space="preserve"> – Pássaro Azul e Pássaro Vermelho</w:t>
      </w:r>
    </w:p>
    <w:p w14:paraId="16A4319F" w14:textId="03519CFC" w:rsidR="00BB1BF4" w:rsidRDefault="00BB1BF4" w:rsidP="00073348">
      <w:pPr>
        <w:jc w:val="both"/>
      </w:pPr>
    </w:p>
    <w:p w14:paraId="6D0010F6" w14:textId="10CA911D" w:rsidR="00BB1BF4" w:rsidRDefault="00BB1BF4" w:rsidP="00073348">
      <w:pPr>
        <w:jc w:val="both"/>
      </w:pPr>
      <w:r>
        <w:tab/>
        <w:t>Es</w:t>
      </w:r>
      <w:r w:rsidR="006323D9">
        <w:t>s</w:t>
      </w:r>
      <w:r>
        <w:t xml:space="preserve">e inimigo é o mais fácil na escala de dificuldade. Ele morre após </w:t>
      </w:r>
      <w:r w:rsidR="00515934">
        <w:t>5</w:t>
      </w:r>
      <w:r>
        <w:t xml:space="preserve"> (</w:t>
      </w:r>
      <w:r w:rsidR="00515934">
        <w:t>cinco</w:t>
      </w:r>
      <w:r>
        <w:t>) danos, e causa 1 (um) nível de dano ao encostar no player.</w:t>
      </w:r>
      <w:r w:rsidR="00515934">
        <w:t xml:space="preserve"> Ao morrer, dá 15</w:t>
      </w:r>
      <w:r w:rsidR="00073348">
        <w:t>0 pontos ao jogador.</w:t>
      </w:r>
    </w:p>
    <w:p w14:paraId="40BF69BB" w14:textId="4982A379" w:rsidR="00BB1BF4" w:rsidRDefault="0028187F" w:rsidP="0028187F">
      <w:pPr>
        <w:jc w:val="center"/>
      </w:pPr>
      <w:r>
        <w:rPr>
          <w:noProof/>
          <w:lang w:val="en-US" w:eastAsia="en-US"/>
        </w:rPr>
        <w:drawing>
          <wp:inline distT="0" distB="0" distL="0" distR="0" wp14:anchorId="270189EF" wp14:editId="1290A636">
            <wp:extent cx="1720850" cy="1468138"/>
            <wp:effectExtent l="0" t="0" r="0" b="5080"/>
            <wp:docPr id="8" name="Picture 8" descr="../../Nonda/_Game_Design/enemies/animation/bird/_idle/bird1_idle_cyc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nda/_Game_Design/enemies/animation/bird/_idle/bird1_idle_cycle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28450" cy="1474622"/>
                    </a:xfrm>
                    <a:prstGeom prst="rect">
                      <a:avLst/>
                    </a:prstGeom>
                    <a:noFill/>
                    <a:ln>
                      <a:noFill/>
                    </a:ln>
                  </pic:spPr>
                </pic:pic>
              </a:graphicData>
            </a:graphic>
          </wp:inline>
        </w:drawing>
      </w:r>
      <w:r>
        <w:rPr>
          <w:noProof/>
          <w:lang w:val="en-US" w:eastAsia="en-US"/>
        </w:rPr>
        <w:drawing>
          <wp:inline distT="0" distB="0" distL="0" distR="0" wp14:anchorId="3FA82023" wp14:editId="6C49E10E">
            <wp:extent cx="1592900" cy="1459230"/>
            <wp:effectExtent l="0" t="0" r="7620" b="0"/>
            <wp:docPr id="9" name="Picture 9" descr="../../Nonda/_Game_Design/enemies/animation/bird/_idle/bird2_idle_cyc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nda/_Game_Design/enemies/animation/bird/_idle/bird2_idle_cycle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11401" cy="1476178"/>
                    </a:xfrm>
                    <a:prstGeom prst="rect">
                      <a:avLst/>
                    </a:prstGeom>
                    <a:noFill/>
                    <a:ln>
                      <a:noFill/>
                    </a:ln>
                  </pic:spPr>
                </pic:pic>
              </a:graphicData>
            </a:graphic>
          </wp:inline>
        </w:drawing>
      </w:r>
    </w:p>
    <w:p w14:paraId="24528938" w14:textId="08CFBF82" w:rsidR="00BB1BF4" w:rsidRDefault="00BB1BF4" w:rsidP="00BB1BF4">
      <w:pPr>
        <w:pStyle w:val="Heading5"/>
      </w:pPr>
      <w:r>
        <w:t>Inimigo 02</w:t>
      </w:r>
      <w:r w:rsidR="00515934">
        <w:t xml:space="preserve"> - </w:t>
      </w:r>
      <w:r w:rsidR="003143D5">
        <w:t>Formiga</w:t>
      </w:r>
    </w:p>
    <w:p w14:paraId="761D7F70" w14:textId="404F28D4" w:rsidR="00BB1BF4" w:rsidRDefault="00BB1BF4" w:rsidP="00BB1BF4"/>
    <w:p w14:paraId="37DE2B5A" w14:textId="61821172" w:rsidR="00BB1BF4" w:rsidRDefault="00BB1BF4" w:rsidP="00073348">
      <w:pPr>
        <w:ind w:firstLine="720"/>
        <w:jc w:val="both"/>
      </w:pPr>
      <w:r>
        <w:t>Es</w:t>
      </w:r>
      <w:r w:rsidR="006323D9">
        <w:t>s</w:t>
      </w:r>
      <w:r>
        <w:t xml:space="preserve">e inimigo é o segundo na escala de dificuldade. Ele morre após </w:t>
      </w:r>
      <w:r w:rsidR="0012676A">
        <w:t>5</w:t>
      </w:r>
      <w:r>
        <w:t xml:space="preserve"> (</w:t>
      </w:r>
      <w:r w:rsidR="0012676A">
        <w:t>cinco</w:t>
      </w:r>
      <w:r>
        <w:t xml:space="preserve">) danos, e causa </w:t>
      </w:r>
      <w:r w:rsidR="0012676A">
        <w:t>2</w:t>
      </w:r>
      <w:r>
        <w:t xml:space="preserve"> (</w:t>
      </w:r>
      <w:r w:rsidR="0012676A">
        <w:t>dois</w:t>
      </w:r>
      <w:r>
        <w:t>) nível de dano ao encostar no player.</w:t>
      </w:r>
      <w:r w:rsidR="00073348">
        <w:t xml:space="preserve"> Ao morrer, dá </w:t>
      </w:r>
      <w:r w:rsidR="007B4BD6">
        <w:t>3</w:t>
      </w:r>
      <w:r w:rsidR="00073348">
        <w:t>00 pontos ao jogador.</w:t>
      </w:r>
    </w:p>
    <w:p w14:paraId="6AC3B0AB" w14:textId="6B820328" w:rsidR="00BB1BF4" w:rsidRDefault="0028187F" w:rsidP="009226BD">
      <w:pPr>
        <w:ind w:firstLine="720"/>
        <w:jc w:val="center"/>
      </w:pPr>
      <w:r>
        <w:rPr>
          <w:noProof/>
          <w:lang w:val="en-US" w:eastAsia="en-US"/>
        </w:rPr>
        <w:drawing>
          <wp:inline distT="0" distB="0" distL="0" distR="0" wp14:anchorId="0B834D6B" wp14:editId="473DC65B">
            <wp:extent cx="1752600" cy="1473200"/>
            <wp:effectExtent l="0" t="0" r="0" b="0"/>
            <wp:docPr id="4" name="Picture 4" descr="../../Nonda/_Game_Design/enemies/images/enemy_ant_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nda/_Game_Design/enemies/images/enemy_ant_Fron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52600" cy="1473200"/>
                    </a:xfrm>
                    <a:prstGeom prst="rect">
                      <a:avLst/>
                    </a:prstGeom>
                    <a:noFill/>
                    <a:ln>
                      <a:noFill/>
                    </a:ln>
                  </pic:spPr>
                </pic:pic>
              </a:graphicData>
            </a:graphic>
          </wp:inline>
        </w:drawing>
      </w:r>
    </w:p>
    <w:p w14:paraId="477474CC" w14:textId="24F2A4D0" w:rsidR="00BB1BF4" w:rsidRDefault="00BB1BF4" w:rsidP="00BB1BF4">
      <w:pPr>
        <w:pStyle w:val="Heading5"/>
      </w:pPr>
      <w:r>
        <w:t>Inimigo 03</w:t>
      </w:r>
      <w:r w:rsidR="003143D5">
        <w:t xml:space="preserve"> - Sanguessuga</w:t>
      </w:r>
    </w:p>
    <w:p w14:paraId="245DCF04" w14:textId="65FBDF5E" w:rsidR="00BB1BF4" w:rsidRDefault="00BB1BF4" w:rsidP="00073348">
      <w:pPr>
        <w:jc w:val="both"/>
      </w:pPr>
    </w:p>
    <w:p w14:paraId="4FA3FFE3" w14:textId="7EB6CB13" w:rsidR="00BB1BF4" w:rsidRDefault="00BB1BF4" w:rsidP="00073348">
      <w:pPr>
        <w:jc w:val="both"/>
      </w:pPr>
      <w:r>
        <w:tab/>
        <w:t>Es</w:t>
      </w:r>
      <w:r w:rsidR="006323D9">
        <w:t>s</w:t>
      </w:r>
      <w:r>
        <w:t xml:space="preserve">e inimigo é o terceiro na escala de dificuldade. Ele morre após </w:t>
      </w:r>
      <w:r w:rsidR="004813AF">
        <w:t>6</w:t>
      </w:r>
      <w:r>
        <w:t xml:space="preserve"> (</w:t>
      </w:r>
      <w:r w:rsidR="004813AF">
        <w:t>seis</w:t>
      </w:r>
      <w:r>
        <w:t>) danos, e causa 2 (dois) níveis de dano ao encostar no player.</w:t>
      </w:r>
      <w:r w:rsidR="00073348">
        <w:t xml:space="preserve"> Ao morrer, dá </w:t>
      </w:r>
      <w:r w:rsidR="007B4BD6">
        <w:t>45</w:t>
      </w:r>
      <w:r w:rsidR="00073348">
        <w:t>0 pontos ao jogador.</w:t>
      </w:r>
    </w:p>
    <w:p w14:paraId="1ED19970" w14:textId="7603F160" w:rsidR="00B159D9" w:rsidRPr="00BB1BF4" w:rsidRDefault="00F663A6" w:rsidP="009226BD">
      <w:pPr>
        <w:jc w:val="center"/>
      </w:pPr>
      <w:r>
        <w:rPr>
          <w:noProof/>
          <w:lang w:val="en-US" w:eastAsia="en-US"/>
        </w:rPr>
        <w:drawing>
          <wp:inline distT="0" distB="0" distL="0" distR="0" wp14:anchorId="0631B717" wp14:editId="662D1B6D">
            <wp:extent cx="4082722" cy="1247140"/>
            <wp:effectExtent l="0" t="0" r="0" b="0"/>
            <wp:docPr id="1" name="Picture 1" descr="../../../../../../Downloads/tinified/leech_dead_cycle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tinified/leech_dead_cycle_"/>
                    <pic:cNvPicPr>
                      <a:picLocks noChangeAspect="1" noChangeArrowheads="1"/>
                    </pic:cNvPicPr>
                  </pic:nvPicPr>
                  <pic:blipFill rotWithShape="1">
                    <a:blip r:embed="rId18">
                      <a:extLst>
                        <a:ext uri="{28A0092B-C50C-407E-A947-70E740481C1C}">
                          <a14:useLocalDpi xmlns:a14="http://schemas.microsoft.com/office/drawing/2010/main" val="0"/>
                        </a:ext>
                      </a:extLst>
                    </a:blip>
                    <a:srcRect l="-3713" t="-2917" r="-3713" b="-2917"/>
                    <a:stretch/>
                  </pic:blipFill>
                  <pic:spPr bwMode="auto">
                    <a:xfrm>
                      <a:off x="0" y="0"/>
                      <a:ext cx="4096366" cy="1251308"/>
                    </a:xfrm>
                    <a:prstGeom prst="rect">
                      <a:avLst/>
                    </a:prstGeom>
                    <a:noFill/>
                    <a:ln>
                      <a:noFill/>
                    </a:ln>
                  </pic:spPr>
                </pic:pic>
              </a:graphicData>
            </a:graphic>
          </wp:inline>
        </w:drawing>
      </w:r>
    </w:p>
    <w:tbl>
      <w:tblPr>
        <w:tblStyle w:val="PlainTable4"/>
        <w:tblpPr w:leftFromText="180" w:rightFromText="180" w:vertAnchor="text" w:horzAnchor="page" w:tblpX="1260" w:tblpY="48"/>
        <w:tblW w:w="9752" w:type="dxa"/>
        <w:tblLook w:val="04A0" w:firstRow="1" w:lastRow="0" w:firstColumn="1" w:lastColumn="0" w:noHBand="0" w:noVBand="1"/>
      </w:tblPr>
      <w:tblGrid>
        <w:gridCol w:w="4219"/>
        <w:gridCol w:w="2268"/>
        <w:gridCol w:w="2276"/>
        <w:gridCol w:w="989"/>
      </w:tblGrid>
      <w:tr w:rsidR="006F64DE" w:rsidRPr="000C4CAF" w14:paraId="73A89FFF" w14:textId="77777777" w:rsidTr="002727D0">
        <w:trPr>
          <w:cnfStyle w:val="100000000000" w:firstRow="1" w:lastRow="0" w:firstColumn="0" w:lastColumn="0" w:oddVBand="0" w:evenVBand="0" w:oddHBand="0"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4219" w:type="dxa"/>
          </w:tcPr>
          <w:p w14:paraId="0A2D45BA" w14:textId="36548987" w:rsidR="006F64DE" w:rsidRPr="000C4CAF" w:rsidRDefault="006F64DE" w:rsidP="002727D0">
            <w:pPr>
              <w:tabs>
                <w:tab w:val="left" w:pos="2998"/>
              </w:tabs>
              <w:jc w:val="center"/>
              <w:rPr>
                <w:rFonts w:ascii="Arial" w:hAnsi="Arial" w:cs="Arial"/>
                <w:i/>
                <w:sz w:val="26"/>
                <w:szCs w:val="26"/>
              </w:rPr>
            </w:pPr>
            <w:r>
              <w:rPr>
                <w:rFonts w:ascii="Arial" w:hAnsi="Arial" w:cs="Arial"/>
                <w:sz w:val="24"/>
                <w:szCs w:val="24"/>
              </w:rPr>
              <w:t>Inimigo</w:t>
            </w:r>
          </w:p>
        </w:tc>
        <w:tc>
          <w:tcPr>
            <w:tcW w:w="2268" w:type="dxa"/>
          </w:tcPr>
          <w:p w14:paraId="05D89849" w14:textId="77777777" w:rsidR="006F64DE" w:rsidRPr="000C4CAF" w:rsidRDefault="006F64DE" w:rsidP="002727D0">
            <w:pPr>
              <w:jc w:val="center"/>
              <w:cnfStyle w:val="100000000000" w:firstRow="1" w:lastRow="0" w:firstColumn="0" w:lastColumn="0" w:oddVBand="0" w:evenVBand="0" w:oddHBand="0" w:evenHBand="0" w:firstRowFirstColumn="0" w:firstRowLastColumn="0" w:lastRowFirstColumn="0" w:lastRowLastColumn="0"/>
              <w:rPr>
                <w:rFonts w:ascii="Arial" w:hAnsi="Arial" w:cs="Arial"/>
                <w:i/>
                <w:sz w:val="26"/>
                <w:szCs w:val="26"/>
              </w:rPr>
            </w:pPr>
            <w:proofErr w:type="spellStart"/>
            <w:r w:rsidRPr="000C4CAF">
              <w:rPr>
                <w:rFonts w:ascii="Arial" w:hAnsi="Arial" w:cs="Arial"/>
                <w:i/>
                <w:sz w:val="26"/>
                <w:szCs w:val="26"/>
              </w:rPr>
              <w:t>Qtd</w:t>
            </w:r>
            <w:proofErr w:type="spellEnd"/>
            <w:r w:rsidRPr="000C4CAF">
              <w:rPr>
                <w:rFonts w:ascii="Arial" w:hAnsi="Arial" w:cs="Arial"/>
                <w:i/>
                <w:sz w:val="26"/>
                <w:szCs w:val="26"/>
              </w:rPr>
              <w:t>. de Toques</w:t>
            </w:r>
          </w:p>
        </w:tc>
        <w:tc>
          <w:tcPr>
            <w:tcW w:w="2276" w:type="dxa"/>
          </w:tcPr>
          <w:p w14:paraId="6156E655" w14:textId="77777777" w:rsidR="006F64DE" w:rsidRPr="000C4CAF" w:rsidRDefault="006F64DE" w:rsidP="002727D0">
            <w:pPr>
              <w:jc w:val="center"/>
              <w:cnfStyle w:val="100000000000" w:firstRow="1" w:lastRow="0" w:firstColumn="0" w:lastColumn="0" w:oddVBand="0" w:evenVBand="0" w:oddHBand="0" w:evenHBand="0" w:firstRowFirstColumn="0" w:firstRowLastColumn="0" w:lastRowFirstColumn="0" w:lastRowLastColumn="0"/>
              <w:rPr>
                <w:rFonts w:ascii="Arial" w:hAnsi="Arial" w:cs="Arial"/>
                <w:i/>
                <w:sz w:val="26"/>
                <w:szCs w:val="26"/>
              </w:rPr>
            </w:pPr>
            <w:r w:rsidRPr="000C4CAF">
              <w:rPr>
                <w:rFonts w:ascii="Arial" w:hAnsi="Arial" w:cs="Arial"/>
                <w:i/>
                <w:sz w:val="26"/>
                <w:szCs w:val="26"/>
              </w:rPr>
              <w:t>Pontos</w:t>
            </w:r>
          </w:p>
        </w:tc>
        <w:tc>
          <w:tcPr>
            <w:tcW w:w="989" w:type="dxa"/>
          </w:tcPr>
          <w:p w14:paraId="5DCF4576" w14:textId="77777777" w:rsidR="006F64DE" w:rsidRPr="000C4CAF" w:rsidRDefault="006F64DE" w:rsidP="002727D0">
            <w:pPr>
              <w:jc w:val="center"/>
              <w:cnfStyle w:val="100000000000" w:firstRow="1" w:lastRow="0" w:firstColumn="0" w:lastColumn="0" w:oddVBand="0" w:evenVBand="0" w:oddHBand="0" w:evenHBand="0" w:firstRowFirstColumn="0" w:firstRowLastColumn="0" w:lastRowFirstColumn="0" w:lastRowLastColumn="0"/>
              <w:rPr>
                <w:rFonts w:ascii="Arial" w:hAnsi="Arial" w:cs="Arial"/>
                <w:i/>
                <w:sz w:val="26"/>
                <w:szCs w:val="26"/>
              </w:rPr>
            </w:pPr>
            <w:r w:rsidRPr="000C4CAF">
              <w:rPr>
                <w:rFonts w:ascii="Arial" w:hAnsi="Arial" w:cs="Arial"/>
                <w:i/>
                <w:sz w:val="26"/>
                <w:szCs w:val="26"/>
              </w:rPr>
              <w:t>Vida</w:t>
            </w:r>
          </w:p>
        </w:tc>
      </w:tr>
      <w:tr w:rsidR="006F64DE" w:rsidRPr="000C4CAF" w14:paraId="7C4EDF47" w14:textId="77777777" w:rsidTr="00272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14:paraId="7B46D6A1" w14:textId="642CCD84" w:rsidR="006F64DE" w:rsidRPr="000C4CAF" w:rsidRDefault="006F64DE" w:rsidP="002727D0">
            <w:pPr>
              <w:rPr>
                <w:rFonts w:ascii="Arial" w:hAnsi="Arial" w:cs="Arial"/>
                <w:b w:val="0"/>
                <w:sz w:val="24"/>
                <w:szCs w:val="24"/>
              </w:rPr>
            </w:pPr>
            <w:r>
              <w:rPr>
                <w:rFonts w:ascii="Arial" w:hAnsi="Arial" w:cs="Arial"/>
                <w:b w:val="0"/>
                <w:sz w:val="24"/>
                <w:szCs w:val="24"/>
              </w:rPr>
              <w:t>01 Pássaro</w:t>
            </w:r>
          </w:p>
        </w:tc>
        <w:tc>
          <w:tcPr>
            <w:tcW w:w="2268" w:type="dxa"/>
          </w:tcPr>
          <w:p w14:paraId="67A4E7AE" w14:textId="77777777" w:rsidR="006F64DE" w:rsidRPr="000C4CAF" w:rsidRDefault="006F64DE" w:rsidP="002727D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2276" w:type="dxa"/>
          </w:tcPr>
          <w:p w14:paraId="3C58EE87" w14:textId="77777777" w:rsidR="006F64DE" w:rsidRPr="000C4CAF" w:rsidRDefault="006F64DE" w:rsidP="002727D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150</w:t>
            </w:r>
          </w:p>
        </w:tc>
        <w:tc>
          <w:tcPr>
            <w:tcW w:w="989" w:type="dxa"/>
          </w:tcPr>
          <w:p w14:paraId="3AC39599" w14:textId="77777777" w:rsidR="006F64DE" w:rsidRDefault="006F64DE" w:rsidP="002727D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r>
      <w:tr w:rsidR="006F64DE" w:rsidRPr="000C4CAF" w14:paraId="380AF872" w14:textId="77777777" w:rsidTr="002727D0">
        <w:tc>
          <w:tcPr>
            <w:cnfStyle w:val="001000000000" w:firstRow="0" w:lastRow="0" w:firstColumn="1" w:lastColumn="0" w:oddVBand="0" w:evenVBand="0" w:oddHBand="0" w:evenHBand="0" w:firstRowFirstColumn="0" w:firstRowLastColumn="0" w:lastRowFirstColumn="0" w:lastRowLastColumn="0"/>
            <w:tcW w:w="4219" w:type="dxa"/>
          </w:tcPr>
          <w:p w14:paraId="78D898AE" w14:textId="313915B5" w:rsidR="006F64DE" w:rsidRPr="000C4CAF" w:rsidRDefault="006F64DE" w:rsidP="006F64DE">
            <w:pPr>
              <w:rPr>
                <w:rFonts w:ascii="Arial" w:hAnsi="Arial" w:cs="Arial"/>
                <w:b w:val="0"/>
                <w:sz w:val="24"/>
                <w:szCs w:val="24"/>
              </w:rPr>
            </w:pPr>
            <w:r>
              <w:rPr>
                <w:rFonts w:ascii="Arial" w:hAnsi="Arial" w:cs="Arial"/>
                <w:b w:val="0"/>
                <w:sz w:val="24"/>
                <w:szCs w:val="24"/>
              </w:rPr>
              <w:t>02 Formiga</w:t>
            </w:r>
          </w:p>
        </w:tc>
        <w:tc>
          <w:tcPr>
            <w:tcW w:w="2268" w:type="dxa"/>
          </w:tcPr>
          <w:p w14:paraId="28664F03" w14:textId="6CDDAE1E" w:rsidR="006F64DE" w:rsidRPr="000C4CAF" w:rsidRDefault="00E57CA4" w:rsidP="006F64D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2276" w:type="dxa"/>
          </w:tcPr>
          <w:p w14:paraId="77F1ED0B" w14:textId="65552670" w:rsidR="006F64DE" w:rsidRPr="000C4CAF" w:rsidRDefault="007B4BD6" w:rsidP="006F64D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300</w:t>
            </w:r>
          </w:p>
        </w:tc>
        <w:tc>
          <w:tcPr>
            <w:tcW w:w="989" w:type="dxa"/>
          </w:tcPr>
          <w:p w14:paraId="171FBFBA" w14:textId="638AE77B" w:rsidR="006F64DE" w:rsidRDefault="006F64DE" w:rsidP="006F64D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w:t>
            </w:r>
          </w:p>
        </w:tc>
      </w:tr>
      <w:tr w:rsidR="006F64DE" w:rsidRPr="000C4CAF" w14:paraId="2122EB1F" w14:textId="77777777" w:rsidTr="00272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14:paraId="17E9F7E5" w14:textId="62DF4C9F" w:rsidR="006F64DE" w:rsidRPr="000C4CAF" w:rsidRDefault="006F64DE" w:rsidP="006F64DE">
            <w:pPr>
              <w:rPr>
                <w:rFonts w:ascii="Arial" w:hAnsi="Arial" w:cs="Arial"/>
                <w:b w:val="0"/>
                <w:sz w:val="24"/>
                <w:szCs w:val="24"/>
              </w:rPr>
            </w:pPr>
            <w:r>
              <w:rPr>
                <w:rFonts w:ascii="Arial" w:hAnsi="Arial" w:cs="Arial"/>
                <w:b w:val="0"/>
                <w:sz w:val="24"/>
                <w:szCs w:val="24"/>
              </w:rPr>
              <w:t>03 Sanguessuga</w:t>
            </w:r>
          </w:p>
        </w:tc>
        <w:tc>
          <w:tcPr>
            <w:tcW w:w="2268" w:type="dxa"/>
          </w:tcPr>
          <w:p w14:paraId="05D7D4CD" w14:textId="7AFB03F5" w:rsidR="006F64DE" w:rsidRPr="000C4CAF" w:rsidRDefault="00E57CA4" w:rsidP="006F64D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6</w:t>
            </w:r>
          </w:p>
        </w:tc>
        <w:tc>
          <w:tcPr>
            <w:tcW w:w="2276" w:type="dxa"/>
          </w:tcPr>
          <w:p w14:paraId="440B7053" w14:textId="26DEA2E8" w:rsidR="006F64DE" w:rsidRPr="000C4CAF" w:rsidRDefault="007B4BD6" w:rsidP="006F64D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450</w:t>
            </w:r>
          </w:p>
        </w:tc>
        <w:tc>
          <w:tcPr>
            <w:tcW w:w="989" w:type="dxa"/>
          </w:tcPr>
          <w:p w14:paraId="05E0EE4E" w14:textId="3518E125" w:rsidR="006F64DE" w:rsidRDefault="006F64DE" w:rsidP="006F64D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w:t>
            </w:r>
          </w:p>
        </w:tc>
      </w:tr>
    </w:tbl>
    <w:p w14:paraId="000E1916" w14:textId="634825B4" w:rsidR="00B47B3F" w:rsidRDefault="00B47B3F" w:rsidP="00B47B3F">
      <w:pPr>
        <w:pStyle w:val="Heading1"/>
      </w:pPr>
      <w:r>
        <w:t>Mecânica/Gameplay</w:t>
      </w:r>
    </w:p>
    <w:p w14:paraId="635BC7C7" w14:textId="023FADA4" w:rsidR="00B47B3F" w:rsidRDefault="00B47B3F" w:rsidP="00B47B3F"/>
    <w:p w14:paraId="5FF530C3" w14:textId="04D84B2A" w:rsidR="00B47B3F" w:rsidRDefault="00B47B3F" w:rsidP="0054221C">
      <w:pPr>
        <w:jc w:val="both"/>
      </w:pPr>
      <w:r>
        <w:tab/>
        <w:t xml:space="preserve">Tendo como base os estilos mencionados </w:t>
      </w:r>
      <w:r w:rsidR="00A746A7">
        <w:t>anteriormente</w:t>
      </w:r>
      <w:r>
        <w:t xml:space="preserve">, pode-se definir a mecânica de jogo. O jogador irá controlar </w:t>
      </w:r>
      <w:r w:rsidR="007141F0">
        <w:t xml:space="preserve">apenas um personagem, </w:t>
      </w:r>
      <w:r w:rsidR="006C1755">
        <w:t>Nonda</w:t>
      </w:r>
      <w:r w:rsidR="007141F0">
        <w:t xml:space="preserve">. O </w:t>
      </w:r>
      <w:r w:rsidR="007141F0" w:rsidRPr="006D6051">
        <w:rPr>
          <w:i/>
        </w:rPr>
        <w:t>gameplay</w:t>
      </w:r>
      <w:r w:rsidR="007141F0">
        <w:t xml:space="preserve"> se passará dentro de um</w:t>
      </w:r>
      <w:r w:rsidR="00515934">
        <w:t xml:space="preserve"> minhocário, também chamado de vermicomposteira</w:t>
      </w:r>
      <w:r w:rsidR="007141F0">
        <w:t xml:space="preserve">, e o principal objetivo do jogador é </w:t>
      </w:r>
      <w:r w:rsidR="00515934">
        <w:t>coletar os alimentos saudáveis e defender o a vermicomposteira dos predadores</w:t>
      </w:r>
      <w:r w:rsidR="007141F0">
        <w:t xml:space="preserve">, </w:t>
      </w:r>
      <w:r w:rsidR="00515934">
        <w:t>que estão sempre buscando a vida de Nonda. Isso significa</w:t>
      </w:r>
      <w:r w:rsidR="007141F0">
        <w:t xml:space="preserve">, </w:t>
      </w:r>
      <w:r w:rsidR="00515934">
        <w:t xml:space="preserve">que o próprio jogador precisa enfrentar </w:t>
      </w:r>
      <w:r w:rsidR="007141F0">
        <w:t xml:space="preserve">os </w:t>
      </w:r>
      <w:r w:rsidR="00515934">
        <w:t>predadores</w:t>
      </w:r>
      <w:r w:rsidR="007141F0">
        <w:t xml:space="preserve"> que vierem para que </w:t>
      </w:r>
      <w:r w:rsidR="009627B0">
        <w:t xml:space="preserve">esses </w:t>
      </w:r>
      <w:r w:rsidR="007141F0">
        <w:t xml:space="preserve">não </w:t>
      </w:r>
      <w:r w:rsidR="009627B0">
        <w:t>ataquem</w:t>
      </w:r>
      <w:r w:rsidR="007141F0">
        <w:t xml:space="preserve"> </w:t>
      </w:r>
      <w:r w:rsidR="009627B0">
        <w:t>Nonda. Isso tudo em um espaço de tempo, definido no HUD</w:t>
      </w:r>
      <w:r w:rsidR="007141F0">
        <w:t>.</w:t>
      </w:r>
    </w:p>
    <w:p w14:paraId="39E7CA00" w14:textId="38E0B0F2" w:rsidR="00EF11A4" w:rsidRDefault="00EF11A4" w:rsidP="0054221C">
      <w:pPr>
        <w:jc w:val="both"/>
      </w:pPr>
    </w:p>
    <w:p w14:paraId="1EF101C4" w14:textId="619049A2" w:rsidR="00EF11A4" w:rsidRDefault="00EF11A4" w:rsidP="00EF11A4">
      <w:pPr>
        <w:pStyle w:val="Heading3"/>
      </w:pPr>
      <w:r>
        <w:t>Duração da Partida</w:t>
      </w:r>
    </w:p>
    <w:p w14:paraId="7765AEC1" w14:textId="1349E8F1" w:rsidR="00EF11A4" w:rsidRDefault="00EF11A4" w:rsidP="00910B0F">
      <w:pPr>
        <w:jc w:val="both"/>
      </w:pPr>
    </w:p>
    <w:p w14:paraId="157A27CA" w14:textId="15D74E05" w:rsidR="00EF11A4" w:rsidRDefault="00EF11A4" w:rsidP="00910B0F">
      <w:pPr>
        <w:jc w:val="both"/>
      </w:pPr>
      <w:r>
        <w:tab/>
        <w:t>O jogo contará com partidas independentes, sendo assim, cada uma delas terá um tempo predefinido de duração. O tempo que cada partida durará está diretamente ligado com a dificuldade d</w:t>
      </w:r>
      <w:r w:rsidR="003410A1">
        <w:t xml:space="preserve">a fase. De acordo com a dificuldade, </w:t>
      </w:r>
      <w:r>
        <w:t xml:space="preserve">mais </w:t>
      </w:r>
      <w:proofErr w:type="spellStart"/>
      <w:r w:rsidRPr="00EF11A4">
        <w:rPr>
          <w:i/>
        </w:rPr>
        <w:t>waves</w:t>
      </w:r>
      <w:proofErr w:type="spellEnd"/>
      <w:r>
        <w:t xml:space="preserve"> de </w:t>
      </w:r>
      <w:r w:rsidR="003410A1">
        <w:t>predadores</w:t>
      </w:r>
      <w:r>
        <w:t xml:space="preserve"> surgirão, e do conceito do estilo adotado para o jogo, explicado anteriormente, sabe-se que as </w:t>
      </w:r>
      <w:proofErr w:type="spellStart"/>
      <w:r w:rsidRPr="00EF11A4">
        <w:rPr>
          <w:i/>
        </w:rPr>
        <w:t>waves</w:t>
      </w:r>
      <w:proofErr w:type="spellEnd"/>
      <w:r>
        <w:t xml:space="preserve"> de </w:t>
      </w:r>
      <w:r w:rsidR="003410A1">
        <w:t>predadores</w:t>
      </w:r>
      <w:r>
        <w:t xml:space="preserve"> crescem gradualmente com o passar do tempo, aumentando assim a dificuldade</w:t>
      </w:r>
      <w:r w:rsidR="003410A1">
        <w:t xml:space="preserve"> e um tempo pouco menor</w:t>
      </w:r>
      <w:r>
        <w:t>.</w:t>
      </w:r>
    </w:p>
    <w:p w14:paraId="1028DFE3" w14:textId="24A668C8" w:rsidR="003E7522" w:rsidRPr="00EF11A4" w:rsidRDefault="003E7522" w:rsidP="00910B0F">
      <w:pPr>
        <w:jc w:val="both"/>
      </w:pPr>
      <w:r>
        <w:tab/>
        <w:t xml:space="preserve">Haverá três níveis de partidas: as que duram </w:t>
      </w:r>
      <w:r w:rsidR="004D0F97">
        <w:t>1,5 (um e meio) minutos,</w:t>
      </w:r>
      <w:r>
        <w:t xml:space="preserve"> as que duram 2 (dois) minutos</w:t>
      </w:r>
      <w:r w:rsidR="004D0F97">
        <w:t xml:space="preserve"> e as que duram 3 (três) minutos</w:t>
      </w:r>
      <w:r>
        <w:t xml:space="preserve">. Sendo assim, </w:t>
      </w:r>
      <w:r w:rsidR="00E11D24">
        <w:t xml:space="preserve">entende-se </w:t>
      </w:r>
      <w:r>
        <w:t>que a dificuldade crescerá proporcionalmente de acordo com o tempo de duração de cada partida.</w:t>
      </w:r>
    </w:p>
    <w:p w14:paraId="636AB1E4" w14:textId="77777777" w:rsidR="00F3546C" w:rsidRDefault="00F3546C" w:rsidP="0054221C">
      <w:pPr>
        <w:jc w:val="both"/>
      </w:pPr>
    </w:p>
    <w:p w14:paraId="3ABCCF85" w14:textId="73BDB7C2" w:rsidR="00F3546C" w:rsidRDefault="007469E3" w:rsidP="00F3546C">
      <w:pPr>
        <w:pStyle w:val="Heading3"/>
      </w:pPr>
      <w:r>
        <w:t>Cenário</w:t>
      </w:r>
    </w:p>
    <w:p w14:paraId="1FB0DFDE" w14:textId="77777777" w:rsidR="00F3546C" w:rsidRPr="00F3546C" w:rsidRDefault="00F3546C" w:rsidP="00F3546C"/>
    <w:p w14:paraId="30EB4B1C" w14:textId="306FDCF7" w:rsidR="00FA0074" w:rsidRDefault="007141F0" w:rsidP="0054221C">
      <w:pPr>
        <w:jc w:val="both"/>
      </w:pPr>
      <w:r>
        <w:tab/>
        <w:t xml:space="preserve">Ao iniciar uma </w:t>
      </w:r>
      <w:r w:rsidR="004D6A8F">
        <w:t>fase</w:t>
      </w:r>
      <w:r>
        <w:t>, o jogador ter</w:t>
      </w:r>
      <w:r w:rsidR="00B94EEC">
        <w:t>á ao seu alcance todo o minhocário para explorar</w:t>
      </w:r>
      <w:r>
        <w:t xml:space="preserve">. Todos esses locais serão passíveis de serem </w:t>
      </w:r>
      <w:r w:rsidR="00A36C9D">
        <w:t>“</w:t>
      </w:r>
      <w:r>
        <w:t>atacados” pelos inimigos, cabendo ao jogador percorrer o tempo todo pelo cenário</w:t>
      </w:r>
      <w:r w:rsidR="00B94EEC">
        <w:t xml:space="preserve"> e protegê</w:t>
      </w:r>
      <w:r>
        <w:t>-lo assim que for atacado por um ou mais dos inimigos.</w:t>
      </w:r>
      <w:r w:rsidR="00F3546C">
        <w:t xml:space="preserve"> O ambiente </w:t>
      </w:r>
      <w:r w:rsidR="007469E3">
        <w:t>será um só, porém muda o a posição das plataformas em diferentes fases</w:t>
      </w:r>
      <w:r w:rsidR="00F3546C">
        <w:t xml:space="preserve">, e </w:t>
      </w:r>
      <w:r w:rsidR="007469E3">
        <w:t xml:space="preserve">o jogo receberá novas </w:t>
      </w:r>
      <w:proofErr w:type="spellStart"/>
      <w:r w:rsidR="007469E3" w:rsidRPr="007469E3">
        <w:rPr>
          <w:i/>
        </w:rPr>
        <w:t>waves</w:t>
      </w:r>
      <w:proofErr w:type="spellEnd"/>
      <w:r w:rsidR="007469E3">
        <w:t xml:space="preserve"> de comida e inimigos</w:t>
      </w:r>
      <w:r w:rsidR="00F3546C">
        <w:t xml:space="preserve"> à medida que o jogador </w:t>
      </w:r>
      <w:r w:rsidR="007469E3">
        <w:t>for eliminando as que estão no cenário</w:t>
      </w:r>
      <w:r w:rsidR="00910B0F">
        <w:t>.</w:t>
      </w:r>
    </w:p>
    <w:p w14:paraId="460629AA" w14:textId="77777777" w:rsidR="00FA0074" w:rsidRDefault="00FA0074">
      <w:pPr>
        <w:rPr>
          <w:rFonts w:asciiTheme="majorHAnsi" w:eastAsiaTheme="majorEastAsia" w:hAnsiTheme="majorHAnsi" w:cstheme="majorBidi"/>
          <w:b/>
          <w:bCs/>
          <w:color w:val="1CADE4" w:themeColor="accent1"/>
        </w:rPr>
      </w:pPr>
      <w:r>
        <w:br w:type="page"/>
      </w:r>
    </w:p>
    <w:p w14:paraId="7DF014AE" w14:textId="6BF58BEE" w:rsidR="008F68D1" w:rsidRPr="008F68D1" w:rsidRDefault="008F68D1" w:rsidP="008F68D1">
      <w:pPr>
        <w:pStyle w:val="Heading3"/>
      </w:pPr>
      <w:proofErr w:type="spellStart"/>
      <w:r w:rsidRPr="008F68D1">
        <w:t>Waves</w:t>
      </w:r>
      <w:proofErr w:type="spellEnd"/>
    </w:p>
    <w:p w14:paraId="5E8C6673" w14:textId="10A8801E" w:rsidR="008F68D1" w:rsidRDefault="008F68D1" w:rsidP="008F68D1"/>
    <w:p w14:paraId="7737C8B7" w14:textId="10381CF8" w:rsidR="006505F5" w:rsidRDefault="008F68D1" w:rsidP="006505F5">
      <w:pPr>
        <w:jc w:val="both"/>
      </w:pPr>
      <w:r>
        <w:tab/>
        <w:t xml:space="preserve">Como já mencionado, ao início de cada partida, as </w:t>
      </w:r>
      <w:proofErr w:type="spellStart"/>
      <w:r w:rsidRPr="008F68D1">
        <w:rPr>
          <w:i/>
        </w:rPr>
        <w:t>waves</w:t>
      </w:r>
      <w:proofErr w:type="spellEnd"/>
      <w:r>
        <w:t xml:space="preserve"> de inimigos começarão a aparecer gradativamente. A primeira </w:t>
      </w:r>
      <w:proofErr w:type="spellStart"/>
      <w:r w:rsidRPr="008F68D1">
        <w:rPr>
          <w:i/>
        </w:rPr>
        <w:t>wave</w:t>
      </w:r>
      <w:proofErr w:type="spellEnd"/>
      <w:r>
        <w:t xml:space="preserve"> já começa a aparecer assim que a partida começa. </w:t>
      </w:r>
      <w:r w:rsidR="00FF0A9E">
        <w:t xml:space="preserve">Como temos três modos de partida (uma com 60 segundos, outra com 90 segundos e outra com 120 segundos), foi estabelecida uma equação para determinar o número de inimigos que virão em cada uma das </w:t>
      </w:r>
      <w:proofErr w:type="spellStart"/>
      <w:r w:rsidR="006505F5" w:rsidRPr="006505F5">
        <w:rPr>
          <w:i/>
        </w:rPr>
        <w:t>waves</w:t>
      </w:r>
      <w:proofErr w:type="spellEnd"/>
      <w:r w:rsidR="006505F5">
        <w:t>, dada a duração da respectiva partida:</w:t>
      </w:r>
    </w:p>
    <w:p w14:paraId="3F35A134" w14:textId="77777777" w:rsidR="006505F5" w:rsidRDefault="006505F5" w:rsidP="006505F5">
      <w:pPr>
        <w:jc w:val="center"/>
      </w:pPr>
      <m:oMath>
        <m:r>
          <w:rPr>
            <w:rFonts w:ascii="Cambria Math" w:hAnsi="Cambria Math"/>
          </w:rPr>
          <m:t xml:space="preserve">NI=3+ </m:t>
        </m:r>
        <m:f>
          <m:fPr>
            <m:ctrlPr>
              <w:rPr>
                <w:rFonts w:ascii="Cambria Math" w:hAnsi="Cambria Math"/>
                <w:i/>
              </w:rPr>
            </m:ctrlPr>
          </m:fPr>
          <m:num>
            <m:r>
              <w:rPr>
                <w:rFonts w:ascii="Cambria Math" w:hAnsi="Cambria Math"/>
              </w:rPr>
              <m:t>segundos</m:t>
            </m:r>
          </m:num>
          <m:den>
            <m:r>
              <w:rPr>
                <w:rFonts w:ascii="Cambria Math" w:hAnsi="Cambria Math"/>
              </w:rPr>
              <m:t>10</m:t>
            </m:r>
          </m:den>
        </m:f>
      </m:oMath>
      <w:r>
        <w:t>,</w:t>
      </w:r>
    </w:p>
    <w:p w14:paraId="199FAB60" w14:textId="23B527DC" w:rsidR="00EF11A4" w:rsidRDefault="006505F5" w:rsidP="00E2766E">
      <w:pPr>
        <w:jc w:val="both"/>
      </w:pPr>
      <w:r>
        <w:t xml:space="preserve"> </w:t>
      </w:r>
      <w:proofErr w:type="gramStart"/>
      <w:r>
        <w:t>onde</w:t>
      </w:r>
      <w:proofErr w:type="gramEnd"/>
      <w:r>
        <w:t xml:space="preserve"> </w:t>
      </w:r>
      <w:r w:rsidR="00A36C9D">
        <w:t>“</w:t>
      </w:r>
      <w:r>
        <w:t xml:space="preserve">NI” é o número de inimigos em cada </w:t>
      </w:r>
      <w:proofErr w:type="spellStart"/>
      <w:r w:rsidRPr="006505F5">
        <w:rPr>
          <w:i/>
        </w:rPr>
        <w:t>wave</w:t>
      </w:r>
      <w:proofErr w:type="spellEnd"/>
      <w:r>
        <w:t xml:space="preserve">. Dada a equação acima, faz-se necessário a predeterminação de quantas </w:t>
      </w:r>
      <w:proofErr w:type="spellStart"/>
      <w:r w:rsidRPr="006505F5">
        <w:rPr>
          <w:i/>
        </w:rPr>
        <w:t>waves</w:t>
      </w:r>
      <w:proofErr w:type="spellEnd"/>
      <w:r>
        <w:t xml:space="preserve"> haverá em cada um dos modos de partida, a fim de balancear a partida de modo que o </w:t>
      </w:r>
      <w:r w:rsidRPr="006D6051">
        <w:rPr>
          <w:i/>
        </w:rPr>
        <w:t>gameplay</w:t>
      </w:r>
      <w:r>
        <w:t xml:space="preserve"> não fique muito difícil para o jogador. Assim, temos que o modo de 60 segundos possuirá 4(quatro) </w:t>
      </w:r>
      <w:proofErr w:type="spellStart"/>
      <w:r w:rsidRPr="006505F5">
        <w:rPr>
          <w:i/>
        </w:rPr>
        <w:t>waves</w:t>
      </w:r>
      <w:proofErr w:type="spellEnd"/>
      <w:r>
        <w:t xml:space="preserve">, o modo de 90 segundos possuirá 6(seis) </w:t>
      </w:r>
      <w:proofErr w:type="spellStart"/>
      <w:r w:rsidRPr="006505F5">
        <w:rPr>
          <w:i/>
        </w:rPr>
        <w:t>waves</w:t>
      </w:r>
      <w:proofErr w:type="spellEnd"/>
      <w:r>
        <w:t xml:space="preserve"> e o modo de 120(cento e vinte) segundos possuirá 8 </w:t>
      </w:r>
      <w:proofErr w:type="spellStart"/>
      <w:r w:rsidRPr="006505F5">
        <w:rPr>
          <w:i/>
        </w:rPr>
        <w:t>waves</w:t>
      </w:r>
      <w:proofErr w:type="spellEnd"/>
      <w:r>
        <w:t xml:space="preserve">, dando ao jogador uma média de 17,5 segundos entre uma </w:t>
      </w:r>
      <w:proofErr w:type="spellStart"/>
      <w:r w:rsidRPr="006505F5">
        <w:rPr>
          <w:i/>
        </w:rPr>
        <w:t>wave</w:t>
      </w:r>
      <w:proofErr w:type="spellEnd"/>
      <w:r>
        <w:t xml:space="preserve"> e outra.</w:t>
      </w:r>
      <w:r w:rsidR="00E2766E">
        <w:t xml:space="preserve"> Com essa equação sabemos que cada partida começará com uma </w:t>
      </w:r>
      <w:proofErr w:type="spellStart"/>
      <w:r w:rsidR="00E2766E" w:rsidRPr="007A31DC">
        <w:rPr>
          <w:i/>
        </w:rPr>
        <w:t>wave</w:t>
      </w:r>
      <w:proofErr w:type="spellEnd"/>
      <w:r w:rsidR="00E2766E">
        <w:t xml:space="preserve"> de 3 inimigos, independentemente do tempo de duração da partida.</w:t>
      </w:r>
    </w:p>
    <w:p w14:paraId="0526EA63" w14:textId="32FAFC27" w:rsidR="007A31DC" w:rsidRDefault="007A31DC" w:rsidP="00E2766E">
      <w:pPr>
        <w:jc w:val="both"/>
      </w:pPr>
      <w:r>
        <w:tab/>
        <w:t xml:space="preserve">As </w:t>
      </w:r>
      <w:proofErr w:type="spellStart"/>
      <w:r w:rsidRPr="007A31DC">
        <w:rPr>
          <w:i/>
        </w:rPr>
        <w:t>waves</w:t>
      </w:r>
      <w:proofErr w:type="spellEnd"/>
      <w:r>
        <w:t xml:space="preserve"> são acumulativas. Se o jogador não derrotar todos os inimigos de uma </w:t>
      </w:r>
      <w:proofErr w:type="spellStart"/>
      <w:r w:rsidRPr="007A31DC">
        <w:rPr>
          <w:i/>
        </w:rPr>
        <w:t>wave</w:t>
      </w:r>
      <w:proofErr w:type="spellEnd"/>
      <w:r>
        <w:t xml:space="preserve">, a próxima </w:t>
      </w:r>
      <w:proofErr w:type="spellStart"/>
      <w:r w:rsidRPr="007A31DC">
        <w:rPr>
          <w:i/>
        </w:rPr>
        <w:t>wave</w:t>
      </w:r>
      <w:proofErr w:type="spellEnd"/>
      <w:r>
        <w:t xml:space="preserve"> virá independentemente disso, causando assim um acúmulo de inimigos, aumentando a dificuldade e mostrando ao jogador que ele deve se atentar em conseguir derrotar os inimigos a tempo para não haver posteriores complicações.</w:t>
      </w:r>
    </w:p>
    <w:p w14:paraId="7CC2FEEE" w14:textId="294F7E5F" w:rsidR="00EF11A4" w:rsidRDefault="00EF11A4" w:rsidP="0054221C">
      <w:pPr>
        <w:jc w:val="both"/>
      </w:pPr>
    </w:p>
    <w:p w14:paraId="69AFCD4A" w14:textId="66AC6500" w:rsidR="00EF11A4" w:rsidRDefault="00EF11A4" w:rsidP="00EF11A4">
      <w:pPr>
        <w:pStyle w:val="Heading3"/>
      </w:pPr>
      <w:r>
        <w:t>Vitória e Derrota</w:t>
      </w:r>
    </w:p>
    <w:p w14:paraId="197989A9" w14:textId="55CE6BAB" w:rsidR="00E2766E" w:rsidRDefault="00E2766E" w:rsidP="0054221C">
      <w:pPr>
        <w:jc w:val="both"/>
      </w:pPr>
    </w:p>
    <w:p w14:paraId="5328E064" w14:textId="77777777" w:rsidR="009951F1" w:rsidRDefault="00EF11A4" w:rsidP="0054221C">
      <w:pPr>
        <w:jc w:val="both"/>
      </w:pPr>
      <w:r>
        <w:tab/>
        <w:t xml:space="preserve">O jogo </w:t>
      </w:r>
      <w:r w:rsidR="009951F1">
        <w:t>conta</w:t>
      </w:r>
      <w:r>
        <w:t xml:space="preserve"> com duas simples condições finais ao término de cada partida: condição de vitória e condição de derrota. </w:t>
      </w:r>
      <w:r w:rsidR="009951F1">
        <w:t>O jogo apresenta</w:t>
      </w:r>
      <w:r>
        <w:t xml:space="preserve"> apenas uma maneira de chegar à condição de vitória, e duas maneiras de chegar à condição de derrota. Ambas as condições estarão diretamente ligadas com </w:t>
      </w:r>
      <w:r w:rsidR="002845A3">
        <w:t>quantidade de itens coletados e/ou predadores vencidos</w:t>
      </w:r>
      <w:r>
        <w:t>.</w:t>
      </w:r>
    </w:p>
    <w:p w14:paraId="039A029E" w14:textId="77777777" w:rsidR="003B3284" w:rsidRDefault="003B3284" w:rsidP="003B3284">
      <w:pPr>
        <w:ind w:firstLine="720"/>
        <w:jc w:val="both"/>
      </w:pPr>
      <w:r>
        <w:t xml:space="preserve">A condição de vitória se dará quando ao término da rodada, o jogador conseguir atingir a pontuação mínima para avançar de fase. Nas fases que tiverem predadores, é necessário ter no mínimo 1 vida restante. </w:t>
      </w:r>
    </w:p>
    <w:p w14:paraId="185495C0" w14:textId="46630CF0" w:rsidR="00EF11A4" w:rsidRDefault="003B3284" w:rsidP="003B3284">
      <w:pPr>
        <w:ind w:firstLine="720"/>
        <w:jc w:val="both"/>
      </w:pPr>
      <w:r>
        <w:t>A condição de vitória possui</w:t>
      </w:r>
      <w:r w:rsidR="009951F1">
        <w:t xml:space="preserve"> três possíveis resultados diferentes para com o jogador. Ao vencer uma partida, será exibido na tela três silhuetas vazias na forma de estrela, que servirão como troféus. </w:t>
      </w:r>
      <w:r>
        <w:t>Se o tempo restante do jogo atingir 15% (quinze por cento)</w:t>
      </w:r>
      <w:r w:rsidR="009951F1">
        <w:t xml:space="preserve">, o jogador ganhará </w:t>
      </w:r>
      <w:r>
        <w:t>três</w:t>
      </w:r>
      <w:r w:rsidR="009951F1">
        <w:t xml:space="preserve"> medalha</w:t>
      </w:r>
      <w:r>
        <w:t>s</w:t>
      </w:r>
      <w:r w:rsidR="009951F1">
        <w:t xml:space="preserve">. </w:t>
      </w:r>
      <w:r>
        <w:t>Se o tempo restante do jogo chegar a</w:t>
      </w:r>
      <w:r w:rsidR="009951F1">
        <w:t xml:space="preserve"> </w:t>
      </w:r>
      <w:r>
        <w:t>10</w:t>
      </w:r>
      <w:r w:rsidR="009951F1">
        <w:t>% (</w:t>
      </w:r>
      <w:r>
        <w:t>dez</w:t>
      </w:r>
      <w:r w:rsidR="009951F1">
        <w:t xml:space="preserve"> por cento), o jogador ganhará duas medalhas, e ao conseguir finalizar uma partida com </w:t>
      </w:r>
      <w:r>
        <w:t>5</w:t>
      </w:r>
      <w:r w:rsidR="009951F1">
        <w:t>% (</w:t>
      </w:r>
      <w:r>
        <w:t>cinco</w:t>
      </w:r>
      <w:r w:rsidR="009951F1">
        <w:t xml:space="preserve"> por cento)</w:t>
      </w:r>
      <w:r>
        <w:t xml:space="preserve"> do tempo sobrando</w:t>
      </w:r>
      <w:r w:rsidR="009951F1">
        <w:t xml:space="preserve">, o jogador ganhará o prêmio </w:t>
      </w:r>
      <w:r>
        <w:t>de</w:t>
      </w:r>
      <w:r w:rsidR="009951F1">
        <w:t xml:space="preserve"> </w:t>
      </w:r>
      <w:r>
        <w:t>uma medalha</w:t>
      </w:r>
      <w:r w:rsidR="009951F1">
        <w:t>, convertendo assim em pontos.</w:t>
      </w:r>
      <w:r>
        <w:t xml:space="preserve"> </w:t>
      </w:r>
    </w:p>
    <w:p w14:paraId="1CC8BCA2" w14:textId="10CE0400" w:rsidR="003E7522" w:rsidRDefault="003E7522" w:rsidP="0054221C">
      <w:pPr>
        <w:jc w:val="both"/>
      </w:pPr>
      <w:r>
        <w:tab/>
        <w:t xml:space="preserve">A condição de derrota se dará de duas formas. Uma, já brevemente mencionada, se dará quando o jogador não </w:t>
      </w:r>
      <w:r w:rsidR="009951F1">
        <w:t>atingir o mínimo de pontos da fase</w:t>
      </w:r>
      <w:r>
        <w:t xml:space="preserve">. A segunda condição de derrota se dará quando o jogador morrer </w:t>
      </w:r>
      <w:r w:rsidR="009A0784">
        <w:t xml:space="preserve">(quantidade de </w:t>
      </w:r>
      <w:proofErr w:type="spellStart"/>
      <w:r w:rsidR="009A0784">
        <w:t>vída</w:t>
      </w:r>
      <w:proofErr w:type="spellEnd"/>
      <w:r w:rsidR="009A0784">
        <w:t xml:space="preserve"> menor que 0 (zero)) </w:t>
      </w:r>
      <w:r>
        <w:t xml:space="preserve">devido à danos causados por </w:t>
      </w:r>
      <w:r w:rsidR="009951F1">
        <w:t>predadores</w:t>
      </w:r>
      <w:r>
        <w:t>,</w:t>
      </w:r>
      <w:r w:rsidR="009951F1">
        <w:t xml:space="preserve"> ou coleta de alimentos não saudáveis,</w:t>
      </w:r>
      <w:r>
        <w:t xml:space="preserve"> conceito explicado mais detalhadamente em tópico </w:t>
      </w:r>
      <w:r w:rsidR="00B939F1">
        <w:t>a seguir</w:t>
      </w:r>
      <w:r>
        <w:t>.</w:t>
      </w:r>
    </w:p>
    <w:p w14:paraId="3954EC7F" w14:textId="12F14A90" w:rsidR="00DD49B9" w:rsidRDefault="00DD49B9" w:rsidP="00DD49B9">
      <w:pPr>
        <w:pStyle w:val="Heading1"/>
      </w:pPr>
      <w:r>
        <w:t xml:space="preserve">Itens </w:t>
      </w:r>
    </w:p>
    <w:p w14:paraId="4DC620A5" w14:textId="77AAADAE" w:rsidR="00DD49B9" w:rsidRDefault="00DD49B9" w:rsidP="00810D4C">
      <w:pPr>
        <w:jc w:val="both"/>
      </w:pPr>
    </w:p>
    <w:p w14:paraId="6C135CFE" w14:textId="06CE1F26" w:rsidR="00DD49B9" w:rsidRDefault="00DD49B9" w:rsidP="00073348">
      <w:pPr>
        <w:jc w:val="both"/>
      </w:pPr>
      <w:r>
        <w:tab/>
        <w:t xml:space="preserve">Durante o </w:t>
      </w:r>
      <w:r w:rsidRPr="006D6051">
        <w:rPr>
          <w:i/>
        </w:rPr>
        <w:t>gameplay</w:t>
      </w:r>
      <w:r>
        <w:t xml:space="preserve"> de uma partida, </w:t>
      </w:r>
      <w:r w:rsidR="006C1755">
        <w:t>Nonda</w:t>
      </w:r>
      <w:r>
        <w:t xml:space="preserve"> poderá </w:t>
      </w:r>
      <w:r w:rsidR="008469A7">
        <w:t xml:space="preserve">coletar itens que serão dispensados pela mão da </w:t>
      </w:r>
      <w:proofErr w:type="spellStart"/>
      <w:r w:rsidR="008469A7">
        <w:t>Profª</w:t>
      </w:r>
      <w:proofErr w:type="spellEnd"/>
      <w:r w:rsidR="008469A7">
        <w:t>. Ana (representada apenas pela animação de uma mão)</w:t>
      </w:r>
      <w:r w:rsidR="00073348">
        <w:t xml:space="preserve">. </w:t>
      </w:r>
      <w:r w:rsidR="00EE0760">
        <w:t>Esses itens</w:t>
      </w:r>
      <w:r w:rsidR="00022A3E">
        <w:t xml:space="preserve"> serão dispensados em quantidade e tempos diferentes</w:t>
      </w:r>
      <w:r w:rsidR="00EE0760">
        <w:t xml:space="preserve"> para o jogador poder explorar o ambiente do jogo</w:t>
      </w:r>
      <w:r w:rsidR="00022A3E">
        <w:t xml:space="preserve">. </w:t>
      </w:r>
      <w:r w:rsidR="00073348">
        <w:t>Dentre esses itens, estão:</w:t>
      </w:r>
    </w:p>
    <w:p w14:paraId="73612146" w14:textId="580654B9" w:rsidR="00DD49B9" w:rsidRDefault="00DD49B9" w:rsidP="00DD49B9"/>
    <w:p w14:paraId="05ED20A4" w14:textId="5015AAEA" w:rsidR="00DD49B9" w:rsidRDefault="008469A7" w:rsidP="00DD49B9">
      <w:pPr>
        <w:pStyle w:val="Heading3"/>
      </w:pPr>
      <w:r>
        <w:t>Saudáveis</w:t>
      </w:r>
    </w:p>
    <w:p w14:paraId="410D4A29" w14:textId="51CF0D15" w:rsidR="00DD49B9" w:rsidRDefault="00DD49B9" w:rsidP="00DD49B9"/>
    <w:p w14:paraId="0F35C1C3" w14:textId="7E22B61D" w:rsidR="00DD49B9" w:rsidRDefault="00DD49B9" w:rsidP="00810D4C">
      <w:pPr>
        <w:jc w:val="both"/>
      </w:pPr>
      <w:r>
        <w:tab/>
      </w:r>
      <w:r w:rsidR="00EE0760">
        <w:t xml:space="preserve">Esses resíduos domésticos saudáveis são </w:t>
      </w:r>
      <w:proofErr w:type="spellStart"/>
      <w:r w:rsidR="00EE0760">
        <w:t>dividos</w:t>
      </w:r>
      <w:proofErr w:type="spellEnd"/>
      <w:r w:rsidR="00EE0760">
        <w:t xml:space="preserve"> e</w:t>
      </w:r>
      <w:r w:rsidR="00AB0606">
        <w:t xml:space="preserve">m Fontes de </w:t>
      </w:r>
      <w:r w:rsidR="005920A1">
        <w:t>N</w:t>
      </w:r>
      <w:r w:rsidR="00AB0606">
        <w:t xml:space="preserve">itrogênio (estágio </w:t>
      </w:r>
      <w:r w:rsidR="00EE0760">
        <w:t xml:space="preserve">não avançado de decomposição) e Fontes de </w:t>
      </w:r>
      <w:r w:rsidR="00AB0606">
        <w:t>Carbono</w:t>
      </w:r>
      <w:r w:rsidR="00EE0760">
        <w:t xml:space="preserve"> (estágio avançado de decomposição)</w:t>
      </w:r>
      <w:r w:rsidR="00810D4C">
        <w:t>.</w:t>
      </w:r>
      <w:r w:rsidR="00EE0760">
        <w:t xml:space="preserve"> </w:t>
      </w:r>
    </w:p>
    <w:p w14:paraId="280605F4" w14:textId="3C67376B" w:rsidR="00EE0760" w:rsidRDefault="00EE0760" w:rsidP="00AB0606">
      <w:pPr>
        <w:ind w:firstLine="720"/>
        <w:jc w:val="both"/>
      </w:pPr>
      <w:r>
        <w:t xml:space="preserve">Fontes de Nitrogênio: </w:t>
      </w:r>
      <w:r w:rsidR="00AB0606">
        <w:t>Cascas de frutas não cítricas (Banana, Maçã), Alface e Agrião</w:t>
      </w:r>
    </w:p>
    <w:p w14:paraId="45289FD4" w14:textId="544838CD" w:rsidR="00AB0606" w:rsidRDefault="00AB0606" w:rsidP="00AB0606">
      <w:pPr>
        <w:ind w:firstLine="720"/>
        <w:jc w:val="both"/>
      </w:pPr>
      <w:r>
        <w:t>Fontes de Carbono: Alface, Agrião</w:t>
      </w:r>
    </w:p>
    <w:p w14:paraId="3D57461D" w14:textId="576512A0" w:rsidR="00AB0606" w:rsidRDefault="00AB0606" w:rsidP="00AB0606">
      <w:pPr>
        <w:ind w:firstLine="720"/>
        <w:jc w:val="both"/>
      </w:pPr>
      <w:r>
        <w:t>Outros: Saquinho de Chá (</w:t>
      </w:r>
      <w:r w:rsidR="00E25D69">
        <w:t xml:space="preserve">ver </w:t>
      </w:r>
      <w:r w:rsidRPr="00E6718A">
        <w:rPr>
          <w:b/>
          <w:i/>
        </w:rPr>
        <w:t xml:space="preserve">Power </w:t>
      </w:r>
      <w:proofErr w:type="spellStart"/>
      <w:r w:rsidRPr="00E6718A">
        <w:rPr>
          <w:b/>
          <w:i/>
        </w:rPr>
        <w:t>Up</w:t>
      </w:r>
      <w:r w:rsidR="00E25D69">
        <w:rPr>
          <w:b/>
          <w:i/>
        </w:rPr>
        <w:t>s</w:t>
      </w:r>
      <w:proofErr w:type="spellEnd"/>
      <w:r>
        <w:t>)</w:t>
      </w:r>
    </w:p>
    <w:p w14:paraId="041D6A57" w14:textId="10D11E77" w:rsidR="00810D4C" w:rsidRDefault="00B42CAB" w:rsidP="00B42CAB">
      <w:pPr>
        <w:jc w:val="center"/>
      </w:pPr>
      <w:r>
        <w:rPr>
          <w:noProof/>
          <w:lang w:val="en-US" w:eastAsia="en-US"/>
        </w:rPr>
        <w:drawing>
          <wp:inline distT="0" distB="0" distL="0" distR="0" wp14:anchorId="21826472" wp14:editId="68A109E4">
            <wp:extent cx="1317636" cy="624582"/>
            <wp:effectExtent l="0" t="0" r="3175" b="10795"/>
            <wp:docPr id="18" name="Picture 18" descr="../../Nonda/_Game_Design/Collectable/items/Big/itemG1_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nda/_Game_Design/Collectable/items/Big/itemG1_Big.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44727" cy="637424"/>
                    </a:xfrm>
                    <a:prstGeom prst="rect">
                      <a:avLst/>
                    </a:prstGeom>
                    <a:noFill/>
                    <a:ln>
                      <a:noFill/>
                    </a:ln>
                  </pic:spPr>
                </pic:pic>
              </a:graphicData>
            </a:graphic>
          </wp:inline>
        </w:drawing>
      </w:r>
      <w:r>
        <w:rPr>
          <w:noProof/>
          <w:lang w:val="en-US" w:eastAsia="en-US"/>
        </w:rPr>
        <w:drawing>
          <wp:inline distT="0" distB="0" distL="0" distR="0" wp14:anchorId="5FA2BC2E" wp14:editId="2BD65A01">
            <wp:extent cx="568842" cy="782589"/>
            <wp:effectExtent l="0" t="0" r="0" b="5080"/>
            <wp:docPr id="19" name="Picture 19" descr="../../Nonda/_Game_Design/Collectable/items/Big/itemG3_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onda/_Game_Design/Collectable/items/Big/itemG3_Big.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6283" cy="820341"/>
                    </a:xfrm>
                    <a:prstGeom prst="rect">
                      <a:avLst/>
                    </a:prstGeom>
                    <a:noFill/>
                    <a:ln>
                      <a:noFill/>
                    </a:ln>
                  </pic:spPr>
                </pic:pic>
              </a:graphicData>
            </a:graphic>
          </wp:inline>
        </w:drawing>
      </w:r>
      <w:r>
        <w:rPr>
          <w:noProof/>
          <w:lang w:val="en-US" w:eastAsia="en-US"/>
        </w:rPr>
        <w:drawing>
          <wp:inline distT="0" distB="0" distL="0" distR="0" wp14:anchorId="5A1E0EAB" wp14:editId="704FAA8A">
            <wp:extent cx="1056315" cy="562470"/>
            <wp:effectExtent l="0" t="0" r="10795" b="0"/>
            <wp:docPr id="20" name="Picture 20" descr="../../Nonda/_Game_Design/Collectable/items/Big/itemG4_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nda/_Game_Design/Collectable/items/Big/itemG4_Big.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H="1">
                      <a:off x="0" y="0"/>
                      <a:ext cx="1189578" cy="633430"/>
                    </a:xfrm>
                    <a:prstGeom prst="rect">
                      <a:avLst/>
                    </a:prstGeom>
                    <a:noFill/>
                    <a:ln>
                      <a:noFill/>
                    </a:ln>
                  </pic:spPr>
                </pic:pic>
              </a:graphicData>
            </a:graphic>
          </wp:inline>
        </w:drawing>
      </w:r>
      <w:r>
        <w:rPr>
          <w:noProof/>
          <w:lang w:val="en-US" w:eastAsia="en-US"/>
        </w:rPr>
        <w:drawing>
          <wp:inline distT="0" distB="0" distL="0" distR="0" wp14:anchorId="5C94217C" wp14:editId="11E39E34">
            <wp:extent cx="1350335" cy="616693"/>
            <wp:effectExtent l="0" t="0" r="0" b="0"/>
            <wp:docPr id="21" name="Picture 21" descr="../../Nonda/_Game_Design/Collectable/items/Big/itemG5_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nda/_Game_Design/Collectable/items/Big/itemG5_Big.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70579" cy="625938"/>
                    </a:xfrm>
                    <a:prstGeom prst="rect">
                      <a:avLst/>
                    </a:prstGeom>
                    <a:noFill/>
                    <a:ln>
                      <a:noFill/>
                    </a:ln>
                  </pic:spPr>
                </pic:pic>
              </a:graphicData>
            </a:graphic>
          </wp:inline>
        </w:drawing>
      </w:r>
    </w:p>
    <w:p w14:paraId="7F1CB8C5" w14:textId="520EADBF" w:rsidR="00810D4C" w:rsidRDefault="008469A7" w:rsidP="00810D4C">
      <w:pPr>
        <w:pStyle w:val="Heading3"/>
      </w:pPr>
      <w:r>
        <w:t>Saudáveis, porém com restrição</w:t>
      </w:r>
    </w:p>
    <w:p w14:paraId="404D7B24" w14:textId="29E00582" w:rsidR="00810D4C" w:rsidRDefault="00810D4C" w:rsidP="00810D4C">
      <w:pPr>
        <w:jc w:val="both"/>
      </w:pPr>
    </w:p>
    <w:p w14:paraId="12400DA5" w14:textId="524DD023" w:rsidR="00810D4C" w:rsidRDefault="00810D4C" w:rsidP="00810D4C">
      <w:pPr>
        <w:jc w:val="both"/>
      </w:pPr>
      <w:r>
        <w:tab/>
      </w:r>
      <w:r w:rsidR="00AB0606">
        <w:t>Aplica-se mesma regra, porém são alimentos que não devem colocar sempre</w:t>
      </w:r>
      <w:r w:rsidR="00EB245A">
        <w:t xml:space="preserve"> no minhocário</w:t>
      </w:r>
      <w:r>
        <w:t>.</w:t>
      </w:r>
    </w:p>
    <w:p w14:paraId="61E4CF89" w14:textId="1C2973CB" w:rsidR="00AB0606" w:rsidRDefault="00AB0606" w:rsidP="00AB0606">
      <w:pPr>
        <w:ind w:firstLine="720"/>
        <w:jc w:val="both"/>
      </w:pPr>
      <w:r>
        <w:t>Fonte de Nitrogênio: Pão</w:t>
      </w:r>
    </w:p>
    <w:p w14:paraId="7D5E0D19" w14:textId="4F6E6B67" w:rsidR="00AB0606" w:rsidRDefault="00AB0606" w:rsidP="00AB0606">
      <w:pPr>
        <w:ind w:firstLine="720"/>
        <w:jc w:val="both"/>
      </w:pPr>
      <w:r>
        <w:t>Outros: Ovos, Casca de Ovo, Borra de Café.</w:t>
      </w:r>
    </w:p>
    <w:p w14:paraId="03AFBDFC" w14:textId="386C4942" w:rsidR="00810D4C" w:rsidRDefault="00BA555D" w:rsidP="00BA555D">
      <w:pPr>
        <w:jc w:val="center"/>
      </w:pPr>
      <w:r>
        <w:rPr>
          <w:noProof/>
          <w:lang w:val="en-US" w:eastAsia="en-US"/>
        </w:rPr>
        <w:drawing>
          <wp:inline distT="0" distB="0" distL="0" distR="0" wp14:anchorId="121106C4" wp14:editId="2017AB5C">
            <wp:extent cx="1238693" cy="691721"/>
            <wp:effectExtent l="0" t="0" r="6350" b="0"/>
            <wp:docPr id="15" name="Picture 15" descr="../../Nonda/_Game_Design/Collectable/items/Big/itemY1_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nda/_Game_Design/Collectable/items/Big/itemY1_Big.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68003" cy="708089"/>
                    </a:xfrm>
                    <a:prstGeom prst="rect">
                      <a:avLst/>
                    </a:prstGeom>
                    <a:noFill/>
                    <a:ln>
                      <a:noFill/>
                    </a:ln>
                  </pic:spPr>
                </pic:pic>
              </a:graphicData>
            </a:graphic>
          </wp:inline>
        </w:drawing>
      </w:r>
      <w:r>
        <w:rPr>
          <w:noProof/>
          <w:lang w:val="en-US" w:eastAsia="en-US"/>
        </w:rPr>
        <w:drawing>
          <wp:inline distT="0" distB="0" distL="0" distR="0" wp14:anchorId="44F9F824" wp14:editId="03F1D2B5">
            <wp:extent cx="1420019" cy="869891"/>
            <wp:effectExtent l="0" t="0" r="2540" b="0"/>
            <wp:docPr id="16" name="Picture 16" descr="../../Nonda/_Game_Design/Collectable/items/Big/itemY2_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nda/_Game_Design/Collectable/items/Big/itemY2_Big.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96135" cy="916519"/>
                    </a:xfrm>
                    <a:prstGeom prst="rect">
                      <a:avLst/>
                    </a:prstGeom>
                    <a:noFill/>
                    <a:ln>
                      <a:noFill/>
                    </a:ln>
                  </pic:spPr>
                </pic:pic>
              </a:graphicData>
            </a:graphic>
          </wp:inline>
        </w:drawing>
      </w:r>
      <w:r>
        <w:rPr>
          <w:noProof/>
          <w:lang w:val="en-US" w:eastAsia="en-US"/>
        </w:rPr>
        <w:drawing>
          <wp:inline distT="0" distB="0" distL="0" distR="0" wp14:anchorId="29260319" wp14:editId="403202D4">
            <wp:extent cx="1398638" cy="617599"/>
            <wp:effectExtent l="0" t="0" r="0" b="0"/>
            <wp:docPr id="17" name="Picture 17" descr="../../Nonda/_Game_Design/Collectable/items/Big/itemY3_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nda/_Game_Design/Collectable/items/Big/itemY3_Big.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9662" cy="631298"/>
                    </a:xfrm>
                    <a:prstGeom prst="rect">
                      <a:avLst/>
                    </a:prstGeom>
                    <a:noFill/>
                    <a:ln>
                      <a:noFill/>
                    </a:ln>
                  </pic:spPr>
                </pic:pic>
              </a:graphicData>
            </a:graphic>
          </wp:inline>
        </w:drawing>
      </w:r>
    </w:p>
    <w:p w14:paraId="477CD1DA" w14:textId="34B5A9BB" w:rsidR="00810D4C" w:rsidRDefault="008469A7" w:rsidP="00810D4C">
      <w:pPr>
        <w:pStyle w:val="Heading3"/>
      </w:pPr>
      <w:r>
        <w:t>Itens Não Saudáveis</w:t>
      </w:r>
    </w:p>
    <w:p w14:paraId="1FFF6419" w14:textId="3302AEC7" w:rsidR="00810D4C" w:rsidRDefault="00810D4C" w:rsidP="00810D4C">
      <w:pPr>
        <w:jc w:val="both"/>
      </w:pPr>
    </w:p>
    <w:p w14:paraId="08F7E642" w14:textId="6A980C15" w:rsidR="00810D4C" w:rsidRDefault="00810D4C" w:rsidP="00810D4C">
      <w:pPr>
        <w:jc w:val="both"/>
      </w:pPr>
      <w:r>
        <w:tab/>
      </w:r>
      <w:r w:rsidR="00081746">
        <w:t>Esses itens não podem colocar na vermicomposteira, pois a minhoca não se alimenta</w:t>
      </w:r>
      <w:r>
        <w:t>.</w:t>
      </w:r>
      <w:r w:rsidR="00081746">
        <w:t xml:space="preserve"> Dentre os motivos, tem: alimentos derivados de leite, que possuam gordura e tempero (mau odor), alimentos derivados de carne (mau cheiro) ossos e espinhos (minhocas nã</w:t>
      </w:r>
      <w:r w:rsidR="004B248E">
        <w:t>o conseguem digerir).</w:t>
      </w:r>
    </w:p>
    <w:p w14:paraId="3A8C45E1" w14:textId="09836BB7" w:rsidR="00AB44EC" w:rsidRDefault="00AB44EC" w:rsidP="00810D4C">
      <w:pPr>
        <w:jc w:val="both"/>
      </w:pPr>
      <w:r>
        <w:t xml:space="preserve">Abaixo, a lista que separa os itens nas 3 categorias acima, </w:t>
      </w:r>
      <w:r w:rsidR="00022A3E">
        <w:t>com respectivos pontos e quantidade de toque necessários para coletar.</w:t>
      </w:r>
    </w:p>
    <w:p w14:paraId="6710B643" w14:textId="71182E39" w:rsidR="002727D0" w:rsidRPr="00810D4C" w:rsidRDefault="002727D0" w:rsidP="00F178BC">
      <w:pPr>
        <w:jc w:val="center"/>
      </w:pPr>
      <w:r>
        <w:rPr>
          <w:noProof/>
          <w:lang w:val="en-US" w:eastAsia="en-US"/>
        </w:rPr>
        <w:drawing>
          <wp:inline distT="0" distB="0" distL="0" distR="0" wp14:anchorId="569222BA" wp14:editId="564121D8">
            <wp:extent cx="1622831" cy="769251"/>
            <wp:effectExtent l="0" t="0" r="3175" b="0"/>
            <wp:docPr id="13" name="Picture 13" descr="../../Nonda/_Game_Design/Collectable/items/Big/itemR1_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nda/_Game_Design/Collectable/items/Big/itemR1_Bi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54963" cy="784482"/>
                    </a:xfrm>
                    <a:prstGeom prst="rect">
                      <a:avLst/>
                    </a:prstGeom>
                    <a:noFill/>
                    <a:ln>
                      <a:noFill/>
                    </a:ln>
                  </pic:spPr>
                </pic:pic>
              </a:graphicData>
            </a:graphic>
          </wp:inline>
        </w:drawing>
      </w:r>
      <w:r w:rsidR="00E1376E">
        <w:rPr>
          <w:noProof/>
          <w:lang w:val="en-US" w:eastAsia="en-US"/>
        </w:rPr>
        <w:drawing>
          <wp:inline distT="0" distB="0" distL="0" distR="0" wp14:anchorId="29F6482C" wp14:editId="3798844C">
            <wp:extent cx="1752009" cy="720416"/>
            <wp:effectExtent l="0" t="0" r="635" b="0"/>
            <wp:docPr id="22" name="Picture 22" descr="../../Nonda/_Game_Design/Collectable/items/Big/fishboneR3_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nda/_Game_Design/Collectable/items/Big/fishboneR3_Bi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0013" cy="748379"/>
                    </a:xfrm>
                    <a:prstGeom prst="rect">
                      <a:avLst/>
                    </a:prstGeom>
                    <a:noFill/>
                    <a:ln>
                      <a:noFill/>
                    </a:ln>
                  </pic:spPr>
                </pic:pic>
              </a:graphicData>
            </a:graphic>
          </wp:inline>
        </w:drawing>
      </w:r>
      <w:r w:rsidR="00E1376E">
        <w:rPr>
          <w:noProof/>
          <w:lang w:val="en-US" w:eastAsia="en-US"/>
        </w:rPr>
        <w:drawing>
          <wp:inline distT="0" distB="0" distL="0" distR="0" wp14:anchorId="47B24003" wp14:editId="1C4E7DF2">
            <wp:extent cx="1209048" cy="768819"/>
            <wp:effectExtent l="0" t="0" r="10160" b="0"/>
            <wp:docPr id="14" name="Picture 14" descr="../../Nonda/_Game_Design/Collectable/items/Big/itemR2_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nda/_Game_Design/Collectable/items/Big/itemR2_Big.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47942" cy="920729"/>
                    </a:xfrm>
                    <a:prstGeom prst="rect">
                      <a:avLst/>
                    </a:prstGeom>
                    <a:noFill/>
                    <a:ln>
                      <a:noFill/>
                    </a:ln>
                  </pic:spPr>
                </pic:pic>
              </a:graphicData>
            </a:graphic>
          </wp:inline>
        </w:drawing>
      </w:r>
    </w:p>
    <w:p w14:paraId="180F285C" w14:textId="06679AC3" w:rsidR="00090816" w:rsidRDefault="00090816" w:rsidP="00090816">
      <w:pPr>
        <w:pStyle w:val="Heading3"/>
      </w:pPr>
      <w:r>
        <w:t xml:space="preserve">Power </w:t>
      </w:r>
      <w:proofErr w:type="spellStart"/>
      <w:r>
        <w:t>Ups</w:t>
      </w:r>
      <w:proofErr w:type="spellEnd"/>
    </w:p>
    <w:p w14:paraId="188BFF22" w14:textId="77777777" w:rsidR="00090816" w:rsidRDefault="00090816" w:rsidP="00090816">
      <w:pPr>
        <w:jc w:val="both"/>
      </w:pPr>
    </w:p>
    <w:p w14:paraId="75CE59E0" w14:textId="74610BD8" w:rsidR="00090816" w:rsidRPr="00810D4C" w:rsidRDefault="00090816" w:rsidP="00713BFD">
      <w:pPr>
        <w:jc w:val="both"/>
      </w:pPr>
      <w:r>
        <w:tab/>
        <w:t xml:space="preserve">Esses </w:t>
      </w:r>
      <w:proofErr w:type="spellStart"/>
      <w:r w:rsidR="00713BFD" w:rsidRPr="00713BFD">
        <w:rPr>
          <w:i/>
        </w:rPr>
        <w:t>powers</w:t>
      </w:r>
      <w:proofErr w:type="spellEnd"/>
      <w:r w:rsidR="00713BFD" w:rsidRPr="00713BFD">
        <w:rPr>
          <w:i/>
        </w:rPr>
        <w:t xml:space="preserve"> </w:t>
      </w:r>
      <w:proofErr w:type="spellStart"/>
      <w:r w:rsidR="00713BFD" w:rsidRPr="00713BFD">
        <w:rPr>
          <w:i/>
        </w:rPr>
        <w:t>ups</w:t>
      </w:r>
      <w:proofErr w:type="spellEnd"/>
      <w:r w:rsidR="00713BFD">
        <w:t xml:space="preserve"> servem como ajuda para o jogador, caso a Nonda estiver com apenas 1 vida</w:t>
      </w:r>
      <w:r>
        <w:t>.</w:t>
      </w:r>
      <w:r w:rsidR="00713BFD">
        <w:t xml:space="preserve"> Com esse </w:t>
      </w:r>
      <w:proofErr w:type="spellStart"/>
      <w:r w:rsidR="00713BFD" w:rsidRPr="00713BFD">
        <w:rPr>
          <w:i/>
        </w:rPr>
        <w:t>power</w:t>
      </w:r>
      <w:proofErr w:type="spellEnd"/>
      <w:r w:rsidR="00713BFD" w:rsidRPr="00713BFD">
        <w:rPr>
          <w:i/>
        </w:rPr>
        <w:t xml:space="preserve"> </w:t>
      </w:r>
      <w:proofErr w:type="spellStart"/>
      <w:r w:rsidR="00713BFD" w:rsidRPr="00713BFD">
        <w:rPr>
          <w:i/>
        </w:rPr>
        <w:t>up</w:t>
      </w:r>
      <w:proofErr w:type="spellEnd"/>
      <w:r w:rsidR="00713BFD">
        <w:t xml:space="preserve"> é possível restituir totalmente (5 vidas) deixando o jogo seguir normalmente. O item de </w:t>
      </w:r>
      <w:proofErr w:type="spellStart"/>
      <w:r w:rsidR="00713BFD">
        <w:t>power</w:t>
      </w:r>
      <w:proofErr w:type="spellEnd"/>
      <w:r w:rsidR="00713BFD">
        <w:t xml:space="preserve"> </w:t>
      </w:r>
      <w:proofErr w:type="spellStart"/>
      <w:r w:rsidR="00713BFD">
        <w:t>up</w:t>
      </w:r>
      <w:proofErr w:type="spellEnd"/>
      <w:r w:rsidR="00713BFD">
        <w:t xml:space="preserve"> do jogo é o Saquinho de Chá, como mostra a imagem a seguir.</w:t>
      </w:r>
    </w:p>
    <w:p w14:paraId="67B2438F" w14:textId="5D05789D" w:rsidR="00923A81" w:rsidRDefault="002727D0" w:rsidP="002727D0">
      <w:pPr>
        <w:jc w:val="center"/>
      </w:pPr>
      <w:r w:rsidRPr="002727D0">
        <w:rPr>
          <w:noProof/>
          <w:lang w:val="en-US" w:eastAsia="en-US"/>
        </w:rPr>
        <w:drawing>
          <wp:inline distT="0" distB="0" distL="0" distR="0" wp14:anchorId="0118E8C0" wp14:editId="3D047378">
            <wp:extent cx="2256145" cy="2047816"/>
            <wp:effectExtent l="0" t="0" r="5080" b="10160"/>
            <wp:docPr id="12" name="Picture 12" descr="../../Nonda/_Game_Design/Collectable/PowerUp/itemGS1_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nda/_Game_Design/Collectable/PowerUp/itemGS1_Bi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99148" cy="2086848"/>
                    </a:xfrm>
                    <a:prstGeom prst="rect">
                      <a:avLst/>
                    </a:prstGeom>
                    <a:noFill/>
                    <a:ln>
                      <a:noFill/>
                    </a:ln>
                  </pic:spPr>
                </pic:pic>
              </a:graphicData>
            </a:graphic>
          </wp:inline>
        </w:drawing>
      </w:r>
    </w:p>
    <w:p w14:paraId="76649EF6" w14:textId="77777777" w:rsidR="007A0AAC" w:rsidRDefault="007A0AAC">
      <w:r>
        <w:rPr>
          <w:b/>
          <w:bCs/>
        </w:rPr>
        <w:br w:type="page"/>
      </w:r>
    </w:p>
    <w:tbl>
      <w:tblPr>
        <w:tblStyle w:val="ListTable6Colorful-Accent4"/>
        <w:tblpPr w:leftFromText="180" w:rightFromText="180" w:vertAnchor="text" w:horzAnchor="page" w:tblpX="1489" w:tblpY="194"/>
        <w:tblW w:w="9752" w:type="dxa"/>
        <w:tblLook w:val="04A0" w:firstRow="1" w:lastRow="0" w:firstColumn="1" w:lastColumn="0" w:noHBand="0" w:noVBand="1"/>
      </w:tblPr>
      <w:tblGrid>
        <w:gridCol w:w="4219"/>
        <w:gridCol w:w="2268"/>
        <w:gridCol w:w="2276"/>
        <w:gridCol w:w="989"/>
      </w:tblGrid>
      <w:tr w:rsidR="00D72120" w:rsidRPr="00787CB7" w14:paraId="2D88D442" w14:textId="77777777" w:rsidTr="00D72120">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219" w:type="dxa"/>
          </w:tcPr>
          <w:p w14:paraId="03D3475F" w14:textId="77777777" w:rsidR="00D72120" w:rsidRPr="00787CB7" w:rsidRDefault="00D72120" w:rsidP="00D72120">
            <w:pPr>
              <w:spacing w:after="200" w:line="276" w:lineRule="auto"/>
              <w:rPr>
                <w:i/>
                <w:color w:val="000000" w:themeColor="text1"/>
              </w:rPr>
            </w:pPr>
          </w:p>
        </w:tc>
        <w:tc>
          <w:tcPr>
            <w:tcW w:w="2268" w:type="dxa"/>
          </w:tcPr>
          <w:p w14:paraId="5B65B8AA" w14:textId="77777777" w:rsidR="00D72120" w:rsidRPr="00787CB7" w:rsidRDefault="00D72120" w:rsidP="00D72120">
            <w:pPr>
              <w:spacing w:after="200" w:line="276" w:lineRule="auto"/>
              <w:jc w:val="center"/>
              <w:cnfStyle w:val="100000000000" w:firstRow="1" w:lastRow="0" w:firstColumn="0" w:lastColumn="0" w:oddVBand="0" w:evenVBand="0" w:oddHBand="0" w:evenHBand="0" w:firstRowFirstColumn="0" w:firstRowLastColumn="0" w:lastRowFirstColumn="0" w:lastRowLastColumn="0"/>
              <w:rPr>
                <w:i/>
                <w:color w:val="000000" w:themeColor="text1"/>
              </w:rPr>
            </w:pPr>
            <w:proofErr w:type="spellStart"/>
            <w:r w:rsidRPr="00787CB7">
              <w:rPr>
                <w:i/>
                <w:color w:val="000000" w:themeColor="text1"/>
                <w:lang w:val="en-US"/>
              </w:rPr>
              <w:t>Qtd</w:t>
            </w:r>
            <w:proofErr w:type="spellEnd"/>
            <w:r w:rsidRPr="00787CB7">
              <w:rPr>
                <w:i/>
                <w:color w:val="000000" w:themeColor="text1"/>
                <w:lang w:val="en-US"/>
              </w:rPr>
              <w:t>. de Toques</w:t>
            </w:r>
          </w:p>
        </w:tc>
        <w:tc>
          <w:tcPr>
            <w:tcW w:w="2276" w:type="dxa"/>
          </w:tcPr>
          <w:p w14:paraId="686A3197" w14:textId="77777777" w:rsidR="00D72120" w:rsidRPr="00787CB7" w:rsidRDefault="00D72120" w:rsidP="00D72120">
            <w:pPr>
              <w:spacing w:after="200" w:line="276" w:lineRule="auto"/>
              <w:jc w:val="center"/>
              <w:cnfStyle w:val="100000000000" w:firstRow="1" w:lastRow="0" w:firstColumn="0" w:lastColumn="0" w:oddVBand="0" w:evenVBand="0" w:oddHBand="0" w:evenHBand="0" w:firstRowFirstColumn="0" w:firstRowLastColumn="0" w:lastRowFirstColumn="0" w:lastRowLastColumn="0"/>
              <w:rPr>
                <w:i/>
                <w:color w:val="000000" w:themeColor="text1"/>
              </w:rPr>
            </w:pPr>
            <w:proofErr w:type="spellStart"/>
            <w:r w:rsidRPr="00787CB7">
              <w:rPr>
                <w:i/>
                <w:color w:val="000000" w:themeColor="text1"/>
                <w:lang w:val="en-US"/>
              </w:rPr>
              <w:t>Pontos</w:t>
            </w:r>
            <w:proofErr w:type="spellEnd"/>
          </w:p>
        </w:tc>
        <w:tc>
          <w:tcPr>
            <w:tcW w:w="989" w:type="dxa"/>
          </w:tcPr>
          <w:p w14:paraId="4CFD53E8" w14:textId="77777777" w:rsidR="00D72120" w:rsidRPr="00787CB7" w:rsidRDefault="00D72120" w:rsidP="00D72120">
            <w:pPr>
              <w:spacing w:after="200" w:line="276" w:lineRule="auto"/>
              <w:cnfStyle w:val="100000000000" w:firstRow="1" w:lastRow="0" w:firstColumn="0" w:lastColumn="0" w:oddVBand="0" w:evenVBand="0" w:oddHBand="0" w:evenHBand="0" w:firstRowFirstColumn="0" w:firstRowLastColumn="0" w:lastRowFirstColumn="0" w:lastRowLastColumn="0"/>
              <w:rPr>
                <w:i/>
                <w:color w:val="000000" w:themeColor="text1"/>
                <w:lang w:val="en-US"/>
              </w:rPr>
            </w:pPr>
            <w:r w:rsidRPr="00787CB7">
              <w:rPr>
                <w:i/>
                <w:color w:val="000000" w:themeColor="text1"/>
                <w:lang w:val="en-US"/>
              </w:rPr>
              <w:t>Vida</w:t>
            </w:r>
          </w:p>
        </w:tc>
      </w:tr>
      <w:tr w:rsidR="00D72120" w:rsidRPr="00787CB7" w14:paraId="5EC66BB2" w14:textId="77777777" w:rsidTr="00D7212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219" w:type="dxa"/>
          </w:tcPr>
          <w:p w14:paraId="7543ADCF" w14:textId="77777777" w:rsidR="00D72120" w:rsidRPr="00787CB7" w:rsidRDefault="00D72120" w:rsidP="00D72120">
            <w:pPr>
              <w:spacing w:after="200" w:line="276" w:lineRule="auto"/>
              <w:rPr>
                <w:i/>
                <w:color w:val="000000" w:themeColor="text1"/>
                <w:sz w:val="24"/>
              </w:rPr>
            </w:pPr>
            <w:proofErr w:type="spellStart"/>
            <w:r w:rsidRPr="00787CB7">
              <w:rPr>
                <w:i/>
                <w:color w:val="000000" w:themeColor="text1"/>
                <w:sz w:val="24"/>
                <w:lang w:val="en-US"/>
              </w:rPr>
              <w:t>Alimento</w:t>
            </w:r>
            <w:proofErr w:type="spellEnd"/>
            <w:r w:rsidRPr="00787CB7">
              <w:rPr>
                <w:i/>
                <w:color w:val="000000" w:themeColor="text1"/>
                <w:sz w:val="24"/>
                <w:lang w:val="en-US"/>
              </w:rPr>
              <w:t xml:space="preserve"> </w:t>
            </w:r>
            <w:proofErr w:type="spellStart"/>
            <w:r w:rsidRPr="00787CB7">
              <w:rPr>
                <w:i/>
                <w:color w:val="000000" w:themeColor="text1"/>
                <w:sz w:val="24"/>
                <w:lang w:val="en-US"/>
              </w:rPr>
              <w:t>saudável</w:t>
            </w:r>
            <w:proofErr w:type="spellEnd"/>
            <w:r w:rsidRPr="00787CB7">
              <w:rPr>
                <w:i/>
                <w:color w:val="000000" w:themeColor="text1"/>
                <w:sz w:val="24"/>
                <w:lang w:val="en-US"/>
              </w:rPr>
              <w:t xml:space="preserve"> (</w:t>
            </w:r>
            <w:proofErr w:type="spellStart"/>
            <w:r w:rsidRPr="00787CB7">
              <w:rPr>
                <w:i/>
                <w:color w:val="000000" w:themeColor="text1"/>
                <w:sz w:val="24"/>
                <w:lang w:val="en-US"/>
              </w:rPr>
              <w:t>cor</w:t>
            </w:r>
            <w:proofErr w:type="spellEnd"/>
            <w:r w:rsidRPr="00787CB7">
              <w:rPr>
                <w:i/>
                <w:color w:val="000000" w:themeColor="text1"/>
                <w:sz w:val="24"/>
                <w:lang w:val="en-US"/>
              </w:rPr>
              <w:t xml:space="preserve"> </w:t>
            </w:r>
            <w:proofErr w:type="spellStart"/>
            <w:r w:rsidRPr="00787CB7">
              <w:rPr>
                <w:i/>
                <w:color w:val="000000" w:themeColor="text1"/>
                <w:sz w:val="24"/>
                <w:lang w:val="en-US"/>
              </w:rPr>
              <w:t>verde</w:t>
            </w:r>
            <w:proofErr w:type="spellEnd"/>
            <w:r w:rsidRPr="00787CB7">
              <w:rPr>
                <w:i/>
                <w:color w:val="000000" w:themeColor="text1"/>
                <w:sz w:val="24"/>
                <w:lang w:val="en-US"/>
              </w:rPr>
              <w:t>)</w:t>
            </w:r>
          </w:p>
        </w:tc>
        <w:tc>
          <w:tcPr>
            <w:tcW w:w="2268" w:type="dxa"/>
          </w:tcPr>
          <w:p w14:paraId="406FC321" w14:textId="77777777" w:rsidR="00D72120" w:rsidRPr="00787CB7" w:rsidRDefault="00D72120" w:rsidP="00D72120">
            <w:pPr>
              <w:spacing w:after="200"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2276" w:type="dxa"/>
          </w:tcPr>
          <w:p w14:paraId="1A9D963E" w14:textId="77777777" w:rsidR="00D72120" w:rsidRPr="00787CB7" w:rsidRDefault="00D72120" w:rsidP="00D72120">
            <w:pPr>
              <w:spacing w:after="200"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989" w:type="dxa"/>
          </w:tcPr>
          <w:p w14:paraId="2A99866A" w14:textId="77777777" w:rsidR="00D72120" w:rsidRPr="00787CB7" w:rsidRDefault="00D72120" w:rsidP="00D72120">
            <w:pPr>
              <w:spacing w:after="200" w:line="276" w:lineRule="auto"/>
              <w:cnfStyle w:val="000000100000" w:firstRow="0" w:lastRow="0" w:firstColumn="0" w:lastColumn="0" w:oddVBand="0" w:evenVBand="0" w:oddHBand="1" w:evenHBand="0" w:firstRowFirstColumn="0" w:firstRowLastColumn="0" w:lastRowFirstColumn="0" w:lastRowLastColumn="0"/>
              <w:rPr>
                <w:color w:val="000000" w:themeColor="text1"/>
                <w:lang w:val="en-US"/>
              </w:rPr>
            </w:pPr>
          </w:p>
        </w:tc>
      </w:tr>
      <w:tr w:rsidR="00D72120" w:rsidRPr="00787CB7" w14:paraId="381AE39B" w14:textId="77777777" w:rsidTr="00D72120">
        <w:trPr>
          <w:trHeight w:val="20"/>
        </w:trPr>
        <w:tc>
          <w:tcPr>
            <w:cnfStyle w:val="001000000000" w:firstRow="0" w:lastRow="0" w:firstColumn="1" w:lastColumn="0" w:oddVBand="0" w:evenVBand="0" w:oddHBand="0" w:evenHBand="0" w:firstRowFirstColumn="0" w:firstRowLastColumn="0" w:lastRowFirstColumn="0" w:lastRowLastColumn="0"/>
            <w:tcW w:w="4219" w:type="dxa"/>
          </w:tcPr>
          <w:p w14:paraId="7D1E67AC" w14:textId="77777777" w:rsidR="00D72120" w:rsidRPr="00787CB7" w:rsidRDefault="00D72120" w:rsidP="00D72120">
            <w:pPr>
              <w:spacing w:after="200" w:line="276" w:lineRule="auto"/>
              <w:rPr>
                <w:color w:val="000000" w:themeColor="text1"/>
              </w:rPr>
            </w:pPr>
            <w:r w:rsidRPr="00787CB7">
              <w:rPr>
                <w:color w:val="000000" w:themeColor="text1"/>
              </w:rPr>
              <w:t>Casca de Banana</w:t>
            </w:r>
          </w:p>
        </w:tc>
        <w:tc>
          <w:tcPr>
            <w:tcW w:w="2268" w:type="dxa"/>
          </w:tcPr>
          <w:p w14:paraId="127C33CA" w14:textId="77777777" w:rsidR="00D72120" w:rsidRPr="00787CB7" w:rsidRDefault="00D72120" w:rsidP="00D72120">
            <w:pPr>
              <w:spacing w:after="200"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87CB7">
              <w:rPr>
                <w:color w:val="000000" w:themeColor="text1"/>
                <w:lang w:val="en-US"/>
              </w:rPr>
              <w:t>3</w:t>
            </w:r>
          </w:p>
        </w:tc>
        <w:tc>
          <w:tcPr>
            <w:tcW w:w="2276" w:type="dxa"/>
          </w:tcPr>
          <w:p w14:paraId="41DB7B10" w14:textId="77777777" w:rsidR="00D72120" w:rsidRPr="00787CB7" w:rsidRDefault="00D72120" w:rsidP="00D72120">
            <w:pPr>
              <w:spacing w:after="200"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87CB7">
              <w:rPr>
                <w:color w:val="000000" w:themeColor="text1"/>
                <w:lang w:val="en-US"/>
              </w:rPr>
              <w:t>4</w:t>
            </w:r>
          </w:p>
        </w:tc>
        <w:tc>
          <w:tcPr>
            <w:tcW w:w="989" w:type="dxa"/>
          </w:tcPr>
          <w:p w14:paraId="1C0CF4E0" w14:textId="77777777" w:rsidR="00D72120" w:rsidRPr="00787CB7" w:rsidRDefault="00D72120" w:rsidP="00D72120">
            <w:pPr>
              <w:spacing w:after="200" w:line="276" w:lineRule="auto"/>
              <w:cnfStyle w:val="000000000000" w:firstRow="0" w:lastRow="0" w:firstColumn="0" w:lastColumn="0" w:oddVBand="0" w:evenVBand="0" w:oddHBand="0" w:evenHBand="0" w:firstRowFirstColumn="0" w:firstRowLastColumn="0" w:lastRowFirstColumn="0" w:lastRowLastColumn="0"/>
              <w:rPr>
                <w:color w:val="000000" w:themeColor="text1"/>
                <w:lang w:val="en-US"/>
              </w:rPr>
            </w:pPr>
          </w:p>
        </w:tc>
      </w:tr>
      <w:tr w:rsidR="00D72120" w:rsidRPr="00787CB7" w14:paraId="51C1BD44" w14:textId="77777777" w:rsidTr="00D7212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219" w:type="dxa"/>
          </w:tcPr>
          <w:p w14:paraId="7A9A8DEB" w14:textId="77777777" w:rsidR="00D72120" w:rsidRPr="00787CB7" w:rsidRDefault="00D72120" w:rsidP="00D72120">
            <w:pPr>
              <w:spacing w:after="200" w:line="276" w:lineRule="auto"/>
              <w:rPr>
                <w:color w:val="000000" w:themeColor="text1"/>
              </w:rPr>
            </w:pPr>
            <w:proofErr w:type="spellStart"/>
            <w:r w:rsidRPr="00787CB7">
              <w:rPr>
                <w:color w:val="000000" w:themeColor="text1"/>
                <w:lang w:val="en-US"/>
              </w:rPr>
              <w:t>Maçã</w:t>
            </w:r>
            <w:proofErr w:type="spellEnd"/>
          </w:p>
        </w:tc>
        <w:tc>
          <w:tcPr>
            <w:tcW w:w="2268" w:type="dxa"/>
          </w:tcPr>
          <w:p w14:paraId="16435DB2" w14:textId="77777777" w:rsidR="00D72120" w:rsidRPr="00787CB7" w:rsidRDefault="00D72120" w:rsidP="00D72120">
            <w:pPr>
              <w:spacing w:after="200"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87CB7">
              <w:rPr>
                <w:color w:val="000000" w:themeColor="text1"/>
                <w:lang w:val="en-US"/>
              </w:rPr>
              <w:t>3</w:t>
            </w:r>
          </w:p>
        </w:tc>
        <w:tc>
          <w:tcPr>
            <w:tcW w:w="2276" w:type="dxa"/>
          </w:tcPr>
          <w:p w14:paraId="316E29BE" w14:textId="77777777" w:rsidR="00D72120" w:rsidRPr="00787CB7" w:rsidRDefault="00D72120" w:rsidP="00D72120">
            <w:pPr>
              <w:spacing w:after="200"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87CB7">
              <w:rPr>
                <w:color w:val="000000" w:themeColor="text1"/>
                <w:lang w:val="en-US"/>
              </w:rPr>
              <w:t>4</w:t>
            </w:r>
          </w:p>
        </w:tc>
        <w:tc>
          <w:tcPr>
            <w:tcW w:w="989" w:type="dxa"/>
          </w:tcPr>
          <w:p w14:paraId="6A441AB7" w14:textId="77777777" w:rsidR="00D72120" w:rsidRPr="00787CB7" w:rsidRDefault="00D72120" w:rsidP="00D72120">
            <w:pPr>
              <w:spacing w:after="200" w:line="276" w:lineRule="auto"/>
              <w:cnfStyle w:val="000000100000" w:firstRow="0" w:lastRow="0" w:firstColumn="0" w:lastColumn="0" w:oddVBand="0" w:evenVBand="0" w:oddHBand="1" w:evenHBand="0" w:firstRowFirstColumn="0" w:firstRowLastColumn="0" w:lastRowFirstColumn="0" w:lastRowLastColumn="0"/>
              <w:rPr>
                <w:color w:val="000000" w:themeColor="text1"/>
                <w:lang w:val="en-US"/>
              </w:rPr>
            </w:pPr>
          </w:p>
        </w:tc>
      </w:tr>
      <w:tr w:rsidR="00D72120" w:rsidRPr="00787CB7" w14:paraId="152910BF" w14:textId="77777777" w:rsidTr="00D72120">
        <w:trPr>
          <w:trHeight w:val="20"/>
        </w:trPr>
        <w:tc>
          <w:tcPr>
            <w:cnfStyle w:val="001000000000" w:firstRow="0" w:lastRow="0" w:firstColumn="1" w:lastColumn="0" w:oddVBand="0" w:evenVBand="0" w:oddHBand="0" w:evenHBand="0" w:firstRowFirstColumn="0" w:firstRowLastColumn="0" w:lastRowFirstColumn="0" w:lastRowLastColumn="0"/>
            <w:tcW w:w="4219" w:type="dxa"/>
          </w:tcPr>
          <w:p w14:paraId="1086AAEE" w14:textId="77777777" w:rsidR="00D72120" w:rsidRPr="00787CB7" w:rsidRDefault="00D72120" w:rsidP="00D72120">
            <w:pPr>
              <w:spacing w:after="200" w:line="276" w:lineRule="auto"/>
              <w:rPr>
                <w:color w:val="000000" w:themeColor="text1"/>
              </w:rPr>
            </w:pPr>
            <w:proofErr w:type="spellStart"/>
            <w:r w:rsidRPr="00787CB7">
              <w:rPr>
                <w:color w:val="000000" w:themeColor="text1"/>
                <w:lang w:val="en-US"/>
              </w:rPr>
              <w:t>Alface</w:t>
            </w:r>
            <w:proofErr w:type="spellEnd"/>
          </w:p>
        </w:tc>
        <w:tc>
          <w:tcPr>
            <w:tcW w:w="2268" w:type="dxa"/>
          </w:tcPr>
          <w:p w14:paraId="19581C0B" w14:textId="77777777" w:rsidR="00D72120" w:rsidRPr="00787CB7" w:rsidRDefault="00D72120" w:rsidP="00D72120">
            <w:pPr>
              <w:spacing w:after="200"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87CB7">
              <w:rPr>
                <w:color w:val="000000" w:themeColor="text1"/>
                <w:lang w:val="en-US"/>
              </w:rPr>
              <w:t>3</w:t>
            </w:r>
          </w:p>
        </w:tc>
        <w:tc>
          <w:tcPr>
            <w:tcW w:w="2276" w:type="dxa"/>
          </w:tcPr>
          <w:p w14:paraId="64389295" w14:textId="77777777" w:rsidR="00D72120" w:rsidRPr="00787CB7" w:rsidRDefault="00D72120" w:rsidP="00D72120">
            <w:pPr>
              <w:spacing w:after="200"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87CB7">
              <w:rPr>
                <w:color w:val="000000" w:themeColor="text1"/>
                <w:lang w:val="en-US"/>
              </w:rPr>
              <w:t>5</w:t>
            </w:r>
          </w:p>
        </w:tc>
        <w:tc>
          <w:tcPr>
            <w:tcW w:w="989" w:type="dxa"/>
          </w:tcPr>
          <w:p w14:paraId="695C4DFF" w14:textId="77777777" w:rsidR="00D72120" w:rsidRPr="00787CB7" w:rsidRDefault="00D72120" w:rsidP="00D72120">
            <w:pPr>
              <w:spacing w:after="200" w:line="276" w:lineRule="auto"/>
              <w:cnfStyle w:val="000000000000" w:firstRow="0" w:lastRow="0" w:firstColumn="0" w:lastColumn="0" w:oddVBand="0" w:evenVBand="0" w:oddHBand="0" w:evenHBand="0" w:firstRowFirstColumn="0" w:firstRowLastColumn="0" w:lastRowFirstColumn="0" w:lastRowLastColumn="0"/>
              <w:rPr>
                <w:color w:val="000000" w:themeColor="text1"/>
                <w:lang w:val="en-US"/>
              </w:rPr>
            </w:pPr>
          </w:p>
        </w:tc>
      </w:tr>
      <w:tr w:rsidR="00D72120" w:rsidRPr="00787CB7" w14:paraId="70FD8CBE" w14:textId="77777777" w:rsidTr="00D7212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219" w:type="dxa"/>
          </w:tcPr>
          <w:p w14:paraId="63743272" w14:textId="77777777" w:rsidR="00D72120" w:rsidRPr="00787CB7" w:rsidRDefault="00D72120" w:rsidP="00D72120">
            <w:pPr>
              <w:spacing w:after="200" w:line="276" w:lineRule="auto"/>
              <w:rPr>
                <w:color w:val="000000" w:themeColor="text1"/>
              </w:rPr>
            </w:pPr>
            <w:proofErr w:type="spellStart"/>
            <w:r w:rsidRPr="00787CB7">
              <w:rPr>
                <w:color w:val="000000" w:themeColor="text1"/>
                <w:lang w:val="en-US"/>
              </w:rPr>
              <w:t>Agrião</w:t>
            </w:r>
            <w:proofErr w:type="spellEnd"/>
          </w:p>
        </w:tc>
        <w:tc>
          <w:tcPr>
            <w:tcW w:w="2268" w:type="dxa"/>
          </w:tcPr>
          <w:p w14:paraId="7BC02F0E" w14:textId="77777777" w:rsidR="00D72120" w:rsidRPr="00787CB7" w:rsidRDefault="00D72120" w:rsidP="00D72120">
            <w:pPr>
              <w:spacing w:after="200"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87CB7">
              <w:rPr>
                <w:color w:val="000000" w:themeColor="text1"/>
                <w:lang w:val="en-US"/>
              </w:rPr>
              <w:t>3</w:t>
            </w:r>
          </w:p>
        </w:tc>
        <w:tc>
          <w:tcPr>
            <w:tcW w:w="2276" w:type="dxa"/>
          </w:tcPr>
          <w:p w14:paraId="16DA1EA7" w14:textId="77777777" w:rsidR="00D72120" w:rsidRPr="00787CB7" w:rsidRDefault="00D72120" w:rsidP="00D72120">
            <w:pPr>
              <w:spacing w:after="200"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87CB7">
              <w:rPr>
                <w:color w:val="000000" w:themeColor="text1"/>
                <w:lang w:val="en-US"/>
              </w:rPr>
              <w:t>5</w:t>
            </w:r>
          </w:p>
        </w:tc>
        <w:tc>
          <w:tcPr>
            <w:tcW w:w="989" w:type="dxa"/>
          </w:tcPr>
          <w:p w14:paraId="48D6BC2B" w14:textId="77777777" w:rsidR="00D72120" w:rsidRPr="00787CB7" w:rsidRDefault="00D72120" w:rsidP="00D72120">
            <w:pPr>
              <w:spacing w:after="200" w:line="276" w:lineRule="auto"/>
              <w:cnfStyle w:val="000000100000" w:firstRow="0" w:lastRow="0" w:firstColumn="0" w:lastColumn="0" w:oddVBand="0" w:evenVBand="0" w:oddHBand="1" w:evenHBand="0" w:firstRowFirstColumn="0" w:firstRowLastColumn="0" w:lastRowFirstColumn="0" w:lastRowLastColumn="0"/>
              <w:rPr>
                <w:color w:val="000000" w:themeColor="text1"/>
                <w:lang w:val="en-US"/>
              </w:rPr>
            </w:pPr>
          </w:p>
        </w:tc>
      </w:tr>
      <w:tr w:rsidR="00D72120" w:rsidRPr="00787CB7" w14:paraId="2DC28592" w14:textId="77777777" w:rsidTr="00D72120">
        <w:trPr>
          <w:trHeight w:val="20"/>
        </w:trPr>
        <w:tc>
          <w:tcPr>
            <w:cnfStyle w:val="001000000000" w:firstRow="0" w:lastRow="0" w:firstColumn="1" w:lastColumn="0" w:oddVBand="0" w:evenVBand="0" w:oddHBand="0" w:evenHBand="0" w:firstRowFirstColumn="0" w:firstRowLastColumn="0" w:lastRowFirstColumn="0" w:lastRowLastColumn="0"/>
            <w:tcW w:w="4219" w:type="dxa"/>
          </w:tcPr>
          <w:p w14:paraId="4A0D4E08" w14:textId="77777777" w:rsidR="00D72120" w:rsidRPr="00787CB7" w:rsidRDefault="00D72120" w:rsidP="00D72120">
            <w:pPr>
              <w:spacing w:after="200" w:line="276" w:lineRule="auto"/>
              <w:rPr>
                <w:color w:val="000000" w:themeColor="text1"/>
              </w:rPr>
            </w:pPr>
            <w:proofErr w:type="spellStart"/>
            <w:r w:rsidRPr="00787CB7">
              <w:rPr>
                <w:color w:val="000000" w:themeColor="text1"/>
                <w:lang w:val="en-US"/>
              </w:rPr>
              <w:t>Saquinho</w:t>
            </w:r>
            <w:proofErr w:type="spellEnd"/>
            <w:r w:rsidRPr="00787CB7">
              <w:rPr>
                <w:color w:val="000000" w:themeColor="text1"/>
                <w:lang w:val="en-US"/>
              </w:rPr>
              <w:t xml:space="preserve"> de </w:t>
            </w:r>
            <w:proofErr w:type="spellStart"/>
            <w:r w:rsidRPr="00787CB7">
              <w:rPr>
                <w:color w:val="000000" w:themeColor="text1"/>
                <w:lang w:val="en-US"/>
              </w:rPr>
              <w:t>Chá</w:t>
            </w:r>
            <w:proofErr w:type="spellEnd"/>
            <w:r w:rsidRPr="00787CB7">
              <w:rPr>
                <w:color w:val="000000" w:themeColor="text1"/>
                <w:lang w:val="en-US"/>
              </w:rPr>
              <w:t xml:space="preserve">  </w:t>
            </w:r>
            <w:r w:rsidRPr="00787CB7">
              <w:rPr>
                <w:i/>
                <w:color w:val="000000" w:themeColor="text1"/>
              </w:rPr>
              <w:t>POWER-UP</w:t>
            </w:r>
          </w:p>
        </w:tc>
        <w:tc>
          <w:tcPr>
            <w:tcW w:w="2268" w:type="dxa"/>
          </w:tcPr>
          <w:p w14:paraId="7B77703B" w14:textId="77777777" w:rsidR="00D72120" w:rsidRPr="00787CB7" w:rsidRDefault="00D72120" w:rsidP="00D72120">
            <w:pPr>
              <w:spacing w:after="200"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87CB7">
              <w:rPr>
                <w:color w:val="000000" w:themeColor="text1"/>
                <w:lang w:val="en-US"/>
              </w:rPr>
              <w:t>4</w:t>
            </w:r>
          </w:p>
        </w:tc>
        <w:tc>
          <w:tcPr>
            <w:tcW w:w="2276" w:type="dxa"/>
          </w:tcPr>
          <w:p w14:paraId="301973C8" w14:textId="77777777" w:rsidR="00D72120" w:rsidRPr="00787CB7" w:rsidRDefault="00D72120" w:rsidP="00D72120">
            <w:pPr>
              <w:spacing w:after="200"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87CB7">
              <w:rPr>
                <w:color w:val="000000" w:themeColor="text1"/>
                <w:lang w:val="en-US"/>
              </w:rPr>
              <w:t>12</w:t>
            </w:r>
          </w:p>
        </w:tc>
        <w:tc>
          <w:tcPr>
            <w:tcW w:w="989" w:type="dxa"/>
          </w:tcPr>
          <w:p w14:paraId="5B7B8C4E" w14:textId="77777777" w:rsidR="00D72120" w:rsidRPr="00787CB7" w:rsidRDefault="00D72120" w:rsidP="00D72120">
            <w:pPr>
              <w:spacing w:after="200" w:line="276" w:lineRule="auto"/>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787CB7">
              <w:rPr>
                <w:color w:val="000000" w:themeColor="text1"/>
                <w:lang w:val="en-US"/>
              </w:rPr>
              <w:t>5</w:t>
            </w:r>
          </w:p>
        </w:tc>
      </w:tr>
      <w:tr w:rsidR="00D72120" w:rsidRPr="00787CB7" w14:paraId="5C531A76" w14:textId="77777777" w:rsidTr="00D7212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219" w:type="dxa"/>
          </w:tcPr>
          <w:p w14:paraId="1A8B07D6" w14:textId="77777777" w:rsidR="00D72120" w:rsidRPr="00787CB7" w:rsidRDefault="00D72120" w:rsidP="00D72120">
            <w:pPr>
              <w:spacing w:after="200" w:line="276" w:lineRule="auto"/>
              <w:rPr>
                <w:color w:val="000000" w:themeColor="text1"/>
              </w:rPr>
            </w:pPr>
          </w:p>
        </w:tc>
        <w:tc>
          <w:tcPr>
            <w:tcW w:w="2268" w:type="dxa"/>
          </w:tcPr>
          <w:p w14:paraId="62B84F64" w14:textId="77777777" w:rsidR="00D72120" w:rsidRPr="00787CB7" w:rsidRDefault="00D72120" w:rsidP="00D72120">
            <w:pPr>
              <w:spacing w:after="200"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2276" w:type="dxa"/>
          </w:tcPr>
          <w:p w14:paraId="53CAA770" w14:textId="77777777" w:rsidR="00D72120" w:rsidRPr="00787CB7" w:rsidRDefault="00D72120" w:rsidP="00D72120">
            <w:pPr>
              <w:spacing w:after="200"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989" w:type="dxa"/>
          </w:tcPr>
          <w:p w14:paraId="2086540C" w14:textId="77777777" w:rsidR="00D72120" w:rsidRPr="00787CB7" w:rsidRDefault="00D72120" w:rsidP="00D72120">
            <w:pPr>
              <w:spacing w:after="200" w:line="27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r w:rsidR="00D72120" w:rsidRPr="00787CB7" w14:paraId="156501C3" w14:textId="77777777" w:rsidTr="00D72120">
        <w:trPr>
          <w:trHeight w:val="502"/>
        </w:trPr>
        <w:tc>
          <w:tcPr>
            <w:cnfStyle w:val="001000000000" w:firstRow="0" w:lastRow="0" w:firstColumn="1" w:lastColumn="0" w:oddVBand="0" w:evenVBand="0" w:oddHBand="0" w:evenHBand="0" w:firstRowFirstColumn="0" w:firstRowLastColumn="0" w:lastRowFirstColumn="0" w:lastRowLastColumn="0"/>
            <w:tcW w:w="4219" w:type="dxa"/>
          </w:tcPr>
          <w:p w14:paraId="7B2B135B" w14:textId="77777777" w:rsidR="00D72120" w:rsidRPr="00787CB7" w:rsidRDefault="00D72120" w:rsidP="00D72120">
            <w:pPr>
              <w:spacing w:after="200" w:line="276" w:lineRule="auto"/>
              <w:rPr>
                <w:i/>
                <w:color w:val="000000" w:themeColor="text1"/>
                <w:sz w:val="24"/>
              </w:rPr>
            </w:pPr>
            <w:proofErr w:type="spellStart"/>
            <w:r w:rsidRPr="00787CB7">
              <w:rPr>
                <w:i/>
                <w:color w:val="000000" w:themeColor="text1"/>
                <w:sz w:val="24"/>
                <w:lang w:val="en-US"/>
              </w:rPr>
              <w:t>Saudável</w:t>
            </w:r>
            <w:proofErr w:type="spellEnd"/>
            <w:r w:rsidRPr="00787CB7">
              <w:rPr>
                <w:i/>
                <w:color w:val="000000" w:themeColor="text1"/>
                <w:sz w:val="24"/>
                <w:lang w:val="en-US"/>
              </w:rPr>
              <w:t xml:space="preserve"> com </w:t>
            </w:r>
            <w:proofErr w:type="spellStart"/>
            <w:r w:rsidRPr="00787CB7">
              <w:rPr>
                <w:i/>
                <w:color w:val="000000" w:themeColor="text1"/>
                <w:sz w:val="24"/>
                <w:lang w:val="en-US"/>
              </w:rPr>
              <w:t>restrição</w:t>
            </w:r>
            <w:proofErr w:type="spellEnd"/>
            <w:r w:rsidRPr="00787CB7">
              <w:rPr>
                <w:i/>
                <w:color w:val="000000" w:themeColor="text1"/>
                <w:sz w:val="24"/>
                <w:lang w:val="en-US"/>
              </w:rPr>
              <w:t xml:space="preserve"> </w:t>
            </w:r>
            <w:r w:rsidRPr="00787CB7">
              <w:rPr>
                <w:b w:val="0"/>
                <w:i/>
                <w:color w:val="000000" w:themeColor="text1"/>
                <w:sz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787CB7">
              <w:rPr>
                <w:b w:val="0"/>
                <w:i/>
                <w:color w:val="000000" w:themeColor="text1"/>
                <w:sz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cor</w:t>
            </w:r>
            <w:proofErr w:type="spellEnd"/>
            <w:r w:rsidRPr="00787CB7">
              <w:rPr>
                <w:b w:val="0"/>
                <w:i/>
                <w:color w:val="000000" w:themeColor="text1"/>
                <w:sz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787CB7">
              <w:rPr>
                <w:b w:val="0"/>
                <w:i/>
                <w:color w:val="000000" w:themeColor="text1"/>
                <w:sz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amarela</w:t>
            </w:r>
            <w:proofErr w:type="spellEnd"/>
            <w:r w:rsidRPr="00787CB7">
              <w:rPr>
                <w:b w:val="0"/>
                <w:i/>
                <w:color w:val="000000" w:themeColor="text1"/>
                <w:sz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c>
          <w:tcPr>
            <w:tcW w:w="2268" w:type="dxa"/>
          </w:tcPr>
          <w:p w14:paraId="3E9278E1" w14:textId="77777777" w:rsidR="00D72120" w:rsidRPr="00787CB7" w:rsidRDefault="00D72120" w:rsidP="00D72120">
            <w:pPr>
              <w:spacing w:after="200"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2276" w:type="dxa"/>
          </w:tcPr>
          <w:p w14:paraId="14341C18" w14:textId="77777777" w:rsidR="00D72120" w:rsidRPr="00787CB7" w:rsidRDefault="00D72120" w:rsidP="00D72120">
            <w:pPr>
              <w:spacing w:after="200"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989" w:type="dxa"/>
          </w:tcPr>
          <w:p w14:paraId="2E267BB8" w14:textId="77777777" w:rsidR="00D72120" w:rsidRPr="00787CB7" w:rsidRDefault="00D72120" w:rsidP="00D72120">
            <w:pPr>
              <w:spacing w:after="200"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r w:rsidR="00D72120" w:rsidRPr="00787CB7" w14:paraId="5206AC63" w14:textId="77777777" w:rsidTr="00D7212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219" w:type="dxa"/>
          </w:tcPr>
          <w:p w14:paraId="5F0146FE" w14:textId="77777777" w:rsidR="00D72120" w:rsidRPr="00787CB7" w:rsidRDefault="00D72120" w:rsidP="00D72120">
            <w:pPr>
              <w:spacing w:after="200" w:line="276" w:lineRule="auto"/>
              <w:rPr>
                <w:color w:val="000000" w:themeColor="text1"/>
              </w:rPr>
            </w:pPr>
            <w:proofErr w:type="spellStart"/>
            <w:r w:rsidRPr="00787CB7">
              <w:rPr>
                <w:color w:val="000000" w:themeColor="text1"/>
                <w:lang w:val="en-US"/>
              </w:rPr>
              <w:t>Pedaços</w:t>
            </w:r>
            <w:proofErr w:type="spellEnd"/>
            <w:r w:rsidRPr="00787CB7">
              <w:rPr>
                <w:color w:val="000000" w:themeColor="text1"/>
                <w:lang w:val="en-US"/>
              </w:rPr>
              <w:t xml:space="preserve"> de </w:t>
            </w:r>
            <w:proofErr w:type="spellStart"/>
            <w:r w:rsidRPr="00787CB7">
              <w:rPr>
                <w:color w:val="000000" w:themeColor="text1"/>
                <w:lang w:val="en-US"/>
              </w:rPr>
              <w:t>Pão</w:t>
            </w:r>
            <w:proofErr w:type="spellEnd"/>
          </w:p>
        </w:tc>
        <w:tc>
          <w:tcPr>
            <w:tcW w:w="2268" w:type="dxa"/>
          </w:tcPr>
          <w:p w14:paraId="4F0D5E1B" w14:textId="77777777" w:rsidR="00D72120" w:rsidRPr="00787CB7" w:rsidRDefault="00D72120" w:rsidP="00D72120">
            <w:pPr>
              <w:spacing w:after="200"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787CB7">
              <w:rPr>
                <w:color w:val="000000" w:themeColor="text1"/>
                <w:lang w:val="en-US"/>
              </w:rPr>
              <w:t>2</w:t>
            </w:r>
          </w:p>
        </w:tc>
        <w:tc>
          <w:tcPr>
            <w:tcW w:w="2276" w:type="dxa"/>
          </w:tcPr>
          <w:p w14:paraId="4EE017DC" w14:textId="77777777" w:rsidR="00D72120" w:rsidRPr="00787CB7" w:rsidRDefault="00D72120" w:rsidP="00D72120">
            <w:pPr>
              <w:spacing w:after="200"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87CB7">
              <w:rPr>
                <w:color w:val="000000" w:themeColor="text1"/>
                <w:lang w:val="en-US"/>
              </w:rPr>
              <w:t>2</w:t>
            </w:r>
          </w:p>
        </w:tc>
        <w:tc>
          <w:tcPr>
            <w:tcW w:w="989" w:type="dxa"/>
          </w:tcPr>
          <w:p w14:paraId="06003BE6" w14:textId="77777777" w:rsidR="00D72120" w:rsidRPr="00787CB7" w:rsidRDefault="00D72120" w:rsidP="00D72120">
            <w:pPr>
              <w:spacing w:after="200" w:line="27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r w:rsidR="00D72120" w:rsidRPr="00787CB7" w14:paraId="29E4767E" w14:textId="77777777" w:rsidTr="00D72120">
        <w:trPr>
          <w:trHeight w:val="20"/>
        </w:trPr>
        <w:tc>
          <w:tcPr>
            <w:cnfStyle w:val="001000000000" w:firstRow="0" w:lastRow="0" w:firstColumn="1" w:lastColumn="0" w:oddVBand="0" w:evenVBand="0" w:oddHBand="0" w:evenHBand="0" w:firstRowFirstColumn="0" w:firstRowLastColumn="0" w:lastRowFirstColumn="0" w:lastRowLastColumn="0"/>
            <w:tcW w:w="4219" w:type="dxa"/>
          </w:tcPr>
          <w:p w14:paraId="651036E4" w14:textId="77777777" w:rsidR="00D72120" w:rsidRPr="00787CB7" w:rsidRDefault="00D72120" w:rsidP="00D72120">
            <w:pPr>
              <w:spacing w:after="200" w:line="276" w:lineRule="auto"/>
              <w:rPr>
                <w:color w:val="000000" w:themeColor="text1"/>
                <w:lang w:val="en-US"/>
              </w:rPr>
            </w:pPr>
            <w:r w:rsidRPr="00787CB7">
              <w:rPr>
                <w:color w:val="000000" w:themeColor="text1"/>
              </w:rPr>
              <w:t>Borro de café</w:t>
            </w:r>
          </w:p>
        </w:tc>
        <w:tc>
          <w:tcPr>
            <w:tcW w:w="2268" w:type="dxa"/>
          </w:tcPr>
          <w:p w14:paraId="3A16BC5E" w14:textId="77777777" w:rsidR="00D72120" w:rsidRPr="00787CB7" w:rsidRDefault="00D72120" w:rsidP="00D72120">
            <w:pPr>
              <w:spacing w:after="200"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787CB7">
              <w:rPr>
                <w:color w:val="000000" w:themeColor="text1"/>
                <w:lang w:val="en-US"/>
              </w:rPr>
              <w:t>2</w:t>
            </w:r>
          </w:p>
        </w:tc>
        <w:tc>
          <w:tcPr>
            <w:tcW w:w="2276" w:type="dxa"/>
          </w:tcPr>
          <w:p w14:paraId="15453F70" w14:textId="77777777" w:rsidR="00D72120" w:rsidRPr="00787CB7" w:rsidRDefault="00D72120" w:rsidP="00D72120">
            <w:pPr>
              <w:spacing w:after="200"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787CB7">
              <w:rPr>
                <w:color w:val="000000" w:themeColor="text1"/>
                <w:lang w:val="en-US"/>
              </w:rPr>
              <w:t>2</w:t>
            </w:r>
          </w:p>
        </w:tc>
        <w:tc>
          <w:tcPr>
            <w:tcW w:w="989" w:type="dxa"/>
          </w:tcPr>
          <w:p w14:paraId="1C9F64A3" w14:textId="77777777" w:rsidR="00D72120" w:rsidRPr="00787CB7" w:rsidRDefault="00D72120" w:rsidP="00D72120">
            <w:pPr>
              <w:spacing w:after="200" w:line="276" w:lineRule="auto"/>
              <w:cnfStyle w:val="000000000000" w:firstRow="0" w:lastRow="0" w:firstColumn="0" w:lastColumn="0" w:oddVBand="0" w:evenVBand="0" w:oddHBand="0" w:evenHBand="0" w:firstRowFirstColumn="0" w:firstRowLastColumn="0" w:lastRowFirstColumn="0" w:lastRowLastColumn="0"/>
              <w:rPr>
                <w:color w:val="000000" w:themeColor="text1"/>
                <w:lang w:val="en-US"/>
              </w:rPr>
            </w:pPr>
          </w:p>
        </w:tc>
      </w:tr>
      <w:tr w:rsidR="00D72120" w:rsidRPr="00787CB7" w14:paraId="76723EB2" w14:textId="77777777" w:rsidTr="00D7212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219" w:type="dxa"/>
          </w:tcPr>
          <w:p w14:paraId="3CA278DF" w14:textId="77777777" w:rsidR="00D72120" w:rsidRPr="00787CB7" w:rsidRDefault="00D72120" w:rsidP="00D72120">
            <w:pPr>
              <w:spacing w:after="200" w:line="276" w:lineRule="auto"/>
              <w:rPr>
                <w:color w:val="000000" w:themeColor="text1"/>
                <w:lang w:val="en-US"/>
              </w:rPr>
            </w:pPr>
            <w:r w:rsidRPr="00787CB7">
              <w:rPr>
                <w:color w:val="000000" w:themeColor="text1"/>
              </w:rPr>
              <w:t>Ovo</w:t>
            </w:r>
          </w:p>
        </w:tc>
        <w:tc>
          <w:tcPr>
            <w:tcW w:w="2268" w:type="dxa"/>
          </w:tcPr>
          <w:p w14:paraId="4003C639" w14:textId="77777777" w:rsidR="00D72120" w:rsidRPr="00787CB7" w:rsidRDefault="00D72120" w:rsidP="00D72120">
            <w:pPr>
              <w:spacing w:after="200"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787CB7">
              <w:rPr>
                <w:color w:val="000000" w:themeColor="text1"/>
                <w:lang w:val="en-US"/>
              </w:rPr>
              <w:t>2</w:t>
            </w:r>
          </w:p>
        </w:tc>
        <w:tc>
          <w:tcPr>
            <w:tcW w:w="2276" w:type="dxa"/>
          </w:tcPr>
          <w:p w14:paraId="6BD84FEC" w14:textId="77777777" w:rsidR="00D72120" w:rsidRPr="00787CB7" w:rsidRDefault="00D72120" w:rsidP="00D72120">
            <w:pPr>
              <w:spacing w:after="200"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787CB7">
              <w:rPr>
                <w:color w:val="000000" w:themeColor="text1"/>
                <w:lang w:val="en-US"/>
              </w:rPr>
              <w:t>1</w:t>
            </w:r>
          </w:p>
        </w:tc>
        <w:tc>
          <w:tcPr>
            <w:tcW w:w="989" w:type="dxa"/>
          </w:tcPr>
          <w:p w14:paraId="647EFB0E" w14:textId="77777777" w:rsidR="00D72120" w:rsidRPr="00787CB7" w:rsidRDefault="00D72120" w:rsidP="00D72120">
            <w:pPr>
              <w:spacing w:after="200" w:line="276" w:lineRule="auto"/>
              <w:cnfStyle w:val="000000100000" w:firstRow="0" w:lastRow="0" w:firstColumn="0" w:lastColumn="0" w:oddVBand="0" w:evenVBand="0" w:oddHBand="1" w:evenHBand="0" w:firstRowFirstColumn="0" w:firstRowLastColumn="0" w:lastRowFirstColumn="0" w:lastRowLastColumn="0"/>
              <w:rPr>
                <w:color w:val="000000" w:themeColor="text1"/>
                <w:lang w:val="en-US"/>
              </w:rPr>
            </w:pPr>
          </w:p>
        </w:tc>
      </w:tr>
      <w:tr w:rsidR="00D72120" w:rsidRPr="00787CB7" w14:paraId="320825A3" w14:textId="77777777" w:rsidTr="00D72120">
        <w:trPr>
          <w:trHeight w:val="20"/>
        </w:trPr>
        <w:tc>
          <w:tcPr>
            <w:cnfStyle w:val="001000000000" w:firstRow="0" w:lastRow="0" w:firstColumn="1" w:lastColumn="0" w:oddVBand="0" w:evenVBand="0" w:oddHBand="0" w:evenHBand="0" w:firstRowFirstColumn="0" w:firstRowLastColumn="0" w:lastRowFirstColumn="0" w:lastRowLastColumn="0"/>
            <w:tcW w:w="4219" w:type="dxa"/>
          </w:tcPr>
          <w:p w14:paraId="17DC211C" w14:textId="77777777" w:rsidR="00D72120" w:rsidRPr="00787CB7" w:rsidRDefault="00D72120" w:rsidP="00D72120">
            <w:pPr>
              <w:spacing w:after="200" w:line="276" w:lineRule="auto"/>
              <w:rPr>
                <w:color w:val="000000" w:themeColor="text1"/>
                <w:lang w:val="en-US"/>
              </w:rPr>
            </w:pPr>
          </w:p>
        </w:tc>
        <w:tc>
          <w:tcPr>
            <w:tcW w:w="2268" w:type="dxa"/>
          </w:tcPr>
          <w:p w14:paraId="72EEFF1E" w14:textId="77777777" w:rsidR="00D72120" w:rsidRPr="00787CB7" w:rsidRDefault="00D72120" w:rsidP="00D72120">
            <w:pPr>
              <w:spacing w:after="200"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p>
        </w:tc>
        <w:tc>
          <w:tcPr>
            <w:tcW w:w="2276" w:type="dxa"/>
          </w:tcPr>
          <w:p w14:paraId="55BE1AD5" w14:textId="77777777" w:rsidR="00D72120" w:rsidRPr="00787CB7" w:rsidRDefault="00D72120" w:rsidP="00D72120">
            <w:pPr>
              <w:spacing w:after="200"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p>
        </w:tc>
        <w:tc>
          <w:tcPr>
            <w:tcW w:w="989" w:type="dxa"/>
          </w:tcPr>
          <w:p w14:paraId="79183DCF" w14:textId="77777777" w:rsidR="00D72120" w:rsidRPr="00787CB7" w:rsidRDefault="00D72120" w:rsidP="00D72120">
            <w:pPr>
              <w:spacing w:after="200" w:line="276" w:lineRule="auto"/>
              <w:cnfStyle w:val="000000000000" w:firstRow="0" w:lastRow="0" w:firstColumn="0" w:lastColumn="0" w:oddVBand="0" w:evenVBand="0" w:oddHBand="0" w:evenHBand="0" w:firstRowFirstColumn="0" w:firstRowLastColumn="0" w:lastRowFirstColumn="0" w:lastRowLastColumn="0"/>
              <w:rPr>
                <w:color w:val="000000" w:themeColor="text1"/>
                <w:lang w:val="en-US"/>
              </w:rPr>
            </w:pPr>
          </w:p>
        </w:tc>
      </w:tr>
      <w:tr w:rsidR="00D72120" w:rsidRPr="00787CB7" w14:paraId="35167CD4" w14:textId="77777777" w:rsidTr="00D7212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219" w:type="dxa"/>
          </w:tcPr>
          <w:p w14:paraId="7D98A65E" w14:textId="77777777" w:rsidR="00D72120" w:rsidRPr="00787CB7" w:rsidRDefault="00D72120" w:rsidP="00D72120">
            <w:pPr>
              <w:rPr>
                <w:i/>
                <w:color w:val="000000" w:themeColor="text1"/>
                <w:sz w:val="24"/>
                <w:lang w:val="en-US"/>
              </w:rPr>
            </w:pPr>
            <w:proofErr w:type="spellStart"/>
            <w:r w:rsidRPr="00787CB7">
              <w:rPr>
                <w:i/>
                <w:color w:val="000000" w:themeColor="text1"/>
                <w:sz w:val="24"/>
                <w:lang w:val="en-US"/>
              </w:rPr>
              <w:t>Não</w:t>
            </w:r>
            <w:proofErr w:type="spellEnd"/>
            <w:r w:rsidRPr="00787CB7">
              <w:rPr>
                <w:i/>
                <w:color w:val="000000" w:themeColor="text1"/>
                <w:sz w:val="24"/>
                <w:lang w:val="en-US"/>
              </w:rPr>
              <w:t xml:space="preserve"> </w:t>
            </w:r>
            <w:proofErr w:type="spellStart"/>
            <w:r w:rsidRPr="00787CB7">
              <w:rPr>
                <w:i/>
                <w:color w:val="000000" w:themeColor="text1"/>
                <w:sz w:val="24"/>
                <w:lang w:val="en-US"/>
              </w:rPr>
              <w:t>Saudável</w:t>
            </w:r>
            <w:proofErr w:type="spellEnd"/>
            <w:r w:rsidRPr="00787CB7">
              <w:rPr>
                <w:i/>
                <w:color w:val="000000" w:themeColor="text1"/>
                <w:sz w:val="24"/>
                <w:lang w:val="en-US"/>
              </w:rPr>
              <w:t xml:space="preserve"> (</w:t>
            </w:r>
            <w:proofErr w:type="spellStart"/>
            <w:r w:rsidRPr="00787CB7">
              <w:rPr>
                <w:i/>
                <w:color w:val="000000" w:themeColor="text1"/>
                <w:sz w:val="24"/>
                <w:lang w:val="en-US"/>
              </w:rPr>
              <w:t>cor</w:t>
            </w:r>
            <w:proofErr w:type="spellEnd"/>
            <w:r w:rsidRPr="00787CB7">
              <w:rPr>
                <w:i/>
                <w:color w:val="000000" w:themeColor="text1"/>
                <w:sz w:val="24"/>
                <w:lang w:val="en-US"/>
              </w:rPr>
              <w:t xml:space="preserve"> </w:t>
            </w:r>
            <w:proofErr w:type="spellStart"/>
            <w:r w:rsidRPr="00787CB7">
              <w:rPr>
                <w:i/>
                <w:color w:val="000000" w:themeColor="text1"/>
                <w:sz w:val="24"/>
                <w:lang w:val="en-US"/>
              </w:rPr>
              <w:t>vermelha</w:t>
            </w:r>
            <w:proofErr w:type="spellEnd"/>
            <w:r w:rsidRPr="00787CB7">
              <w:rPr>
                <w:i/>
                <w:color w:val="000000" w:themeColor="text1"/>
                <w:sz w:val="24"/>
                <w:lang w:val="en-US"/>
              </w:rPr>
              <w:t>)</w:t>
            </w:r>
          </w:p>
        </w:tc>
        <w:tc>
          <w:tcPr>
            <w:tcW w:w="2268" w:type="dxa"/>
          </w:tcPr>
          <w:p w14:paraId="64336147" w14:textId="77777777" w:rsidR="00D72120" w:rsidRPr="00787CB7" w:rsidRDefault="00D72120" w:rsidP="00D72120">
            <w:pPr>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p>
        </w:tc>
        <w:tc>
          <w:tcPr>
            <w:tcW w:w="2276" w:type="dxa"/>
          </w:tcPr>
          <w:p w14:paraId="2227C7D2" w14:textId="77777777" w:rsidR="00D72120" w:rsidRPr="00787CB7" w:rsidRDefault="00D72120" w:rsidP="00D72120">
            <w:pPr>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p>
        </w:tc>
        <w:tc>
          <w:tcPr>
            <w:tcW w:w="989" w:type="dxa"/>
          </w:tcPr>
          <w:p w14:paraId="6B2993C2" w14:textId="77777777" w:rsidR="00D72120" w:rsidRPr="00787CB7" w:rsidRDefault="00D72120" w:rsidP="00D72120">
            <w:pPr>
              <w:cnfStyle w:val="000000100000" w:firstRow="0" w:lastRow="0" w:firstColumn="0" w:lastColumn="0" w:oddVBand="0" w:evenVBand="0" w:oddHBand="1" w:evenHBand="0" w:firstRowFirstColumn="0" w:firstRowLastColumn="0" w:lastRowFirstColumn="0" w:lastRowLastColumn="0"/>
              <w:rPr>
                <w:color w:val="000000" w:themeColor="text1"/>
                <w:lang w:val="en-US"/>
              </w:rPr>
            </w:pPr>
          </w:p>
        </w:tc>
      </w:tr>
      <w:tr w:rsidR="00D72120" w:rsidRPr="00787CB7" w14:paraId="4E323488" w14:textId="77777777" w:rsidTr="00D72120">
        <w:trPr>
          <w:trHeight w:val="20"/>
        </w:trPr>
        <w:tc>
          <w:tcPr>
            <w:cnfStyle w:val="001000000000" w:firstRow="0" w:lastRow="0" w:firstColumn="1" w:lastColumn="0" w:oddVBand="0" w:evenVBand="0" w:oddHBand="0" w:evenHBand="0" w:firstRowFirstColumn="0" w:firstRowLastColumn="0" w:lastRowFirstColumn="0" w:lastRowLastColumn="0"/>
            <w:tcW w:w="4219" w:type="dxa"/>
          </w:tcPr>
          <w:p w14:paraId="3ABF9487" w14:textId="77777777" w:rsidR="00D72120" w:rsidRPr="00787CB7" w:rsidRDefault="00D72120" w:rsidP="00D72120">
            <w:pPr>
              <w:rPr>
                <w:color w:val="000000" w:themeColor="text1"/>
              </w:rPr>
            </w:pPr>
            <w:proofErr w:type="spellStart"/>
            <w:r w:rsidRPr="00787CB7">
              <w:rPr>
                <w:color w:val="000000" w:themeColor="text1"/>
                <w:lang w:val="en-US"/>
              </w:rPr>
              <w:t>Osso</w:t>
            </w:r>
            <w:proofErr w:type="spellEnd"/>
            <w:r w:rsidRPr="00787CB7">
              <w:rPr>
                <w:color w:val="000000" w:themeColor="text1"/>
                <w:lang w:val="en-US"/>
              </w:rPr>
              <w:t xml:space="preserve"> de </w:t>
            </w:r>
            <w:proofErr w:type="spellStart"/>
            <w:r w:rsidRPr="00787CB7">
              <w:rPr>
                <w:color w:val="000000" w:themeColor="text1"/>
                <w:lang w:val="en-US"/>
              </w:rPr>
              <w:t>Frango</w:t>
            </w:r>
            <w:proofErr w:type="spellEnd"/>
            <w:r w:rsidRPr="00787CB7">
              <w:rPr>
                <w:color w:val="000000" w:themeColor="text1"/>
                <w:lang w:val="en-US"/>
              </w:rPr>
              <w:t xml:space="preserve"> com carne</w:t>
            </w:r>
          </w:p>
        </w:tc>
        <w:tc>
          <w:tcPr>
            <w:tcW w:w="2268" w:type="dxa"/>
          </w:tcPr>
          <w:p w14:paraId="62B1CBC5" w14:textId="77777777" w:rsidR="00D72120" w:rsidRPr="00787CB7" w:rsidRDefault="00D72120" w:rsidP="00D72120">
            <w:pPr>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787CB7">
              <w:rPr>
                <w:color w:val="000000" w:themeColor="text1"/>
                <w:lang w:val="en-US"/>
              </w:rPr>
              <w:t>2</w:t>
            </w:r>
          </w:p>
        </w:tc>
        <w:tc>
          <w:tcPr>
            <w:tcW w:w="2276" w:type="dxa"/>
          </w:tcPr>
          <w:p w14:paraId="59E31E67" w14:textId="77777777" w:rsidR="00D72120" w:rsidRPr="00787CB7" w:rsidRDefault="00D72120" w:rsidP="00D72120">
            <w:pPr>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787CB7">
              <w:rPr>
                <w:color w:val="000000" w:themeColor="text1"/>
                <w:lang w:val="en-US"/>
              </w:rPr>
              <w:t>-7</w:t>
            </w:r>
          </w:p>
        </w:tc>
        <w:tc>
          <w:tcPr>
            <w:tcW w:w="989" w:type="dxa"/>
          </w:tcPr>
          <w:p w14:paraId="79124D73" w14:textId="77777777" w:rsidR="00D72120" w:rsidRPr="00787CB7" w:rsidRDefault="00D72120" w:rsidP="00D72120">
            <w:pPr>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787CB7">
              <w:rPr>
                <w:color w:val="000000" w:themeColor="text1"/>
                <w:lang w:val="en-US"/>
              </w:rPr>
              <w:t>-1</w:t>
            </w:r>
          </w:p>
        </w:tc>
      </w:tr>
      <w:tr w:rsidR="00D72120" w:rsidRPr="00787CB7" w14:paraId="32949B4F" w14:textId="77777777" w:rsidTr="00D7212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219" w:type="dxa"/>
          </w:tcPr>
          <w:p w14:paraId="771613B4" w14:textId="77777777" w:rsidR="00D72120" w:rsidRPr="00787CB7" w:rsidRDefault="00D72120" w:rsidP="00D72120">
            <w:pPr>
              <w:rPr>
                <w:color w:val="000000" w:themeColor="text1"/>
                <w:lang w:val="en-US"/>
              </w:rPr>
            </w:pPr>
            <w:r w:rsidRPr="00787CB7">
              <w:rPr>
                <w:color w:val="000000" w:themeColor="text1"/>
              </w:rPr>
              <w:t>Queijo</w:t>
            </w:r>
          </w:p>
        </w:tc>
        <w:tc>
          <w:tcPr>
            <w:tcW w:w="2268" w:type="dxa"/>
          </w:tcPr>
          <w:p w14:paraId="24FED97A" w14:textId="77777777" w:rsidR="00D72120" w:rsidRPr="00787CB7" w:rsidRDefault="00D72120" w:rsidP="00D72120">
            <w:pPr>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787CB7">
              <w:rPr>
                <w:color w:val="000000" w:themeColor="text1"/>
                <w:lang w:val="en-US"/>
              </w:rPr>
              <w:t>2</w:t>
            </w:r>
          </w:p>
        </w:tc>
        <w:tc>
          <w:tcPr>
            <w:tcW w:w="2276" w:type="dxa"/>
          </w:tcPr>
          <w:p w14:paraId="5FE9E52D" w14:textId="77777777" w:rsidR="00D72120" w:rsidRPr="00787CB7" w:rsidRDefault="00D72120" w:rsidP="00D72120">
            <w:pPr>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787CB7">
              <w:rPr>
                <w:color w:val="000000" w:themeColor="text1"/>
                <w:lang w:val="en-US"/>
              </w:rPr>
              <w:t>-7</w:t>
            </w:r>
          </w:p>
        </w:tc>
        <w:tc>
          <w:tcPr>
            <w:tcW w:w="989" w:type="dxa"/>
          </w:tcPr>
          <w:p w14:paraId="2B09D09B" w14:textId="77777777" w:rsidR="00D72120" w:rsidRPr="00787CB7" w:rsidRDefault="00D72120" w:rsidP="00D72120">
            <w:pP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787CB7">
              <w:rPr>
                <w:color w:val="000000" w:themeColor="text1"/>
                <w:lang w:val="en-US"/>
              </w:rPr>
              <w:t>-1</w:t>
            </w:r>
          </w:p>
        </w:tc>
      </w:tr>
      <w:tr w:rsidR="00D72120" w:rsidRPr="00787CB7" w14:paraId="3234FD3A" w14:textId="77777777" w:rsidTr="007B7711">
        <w:trPr>
          <w:trHeight w:val="285"/>
        </w:trPr>
        <w:tc>
          <w:tcPr>
            <w:cnfStyle w:val="001000000000" w:firstRow="0" w:lastRow="0" w:firstColumn="1" w:lastColumn="0" w:oddVBand="0" w:evenVBand="0" w:oddHBand="0" w:evenHBand="0" w:firstRowFirstColumn="0" w:firstRowLastColumn="0" w:lastRowFirstColumn="0" w:lastRowLastColumn="0"/>
            <w:tcW w:w="4219" w:type="dxa"/>
          </w:tcPr>
          <w:p w14:paraId="0A16E6BE" w14:textId="77777777" w:rsidR="00D72120" w:rsidRPr="00787CB7" w:rsidRDefault="00D72120" w:rsidP="00D72120">
            <w:pPr>
              <w:rPr>
                <w:color w:val="000000" w:themeColor="text1"/>
              </w:rPr>
            </w:pPr>
          </w:p>
        </w:tc>
        <w:tc>
          <w:tcPr>
            <w:tcW w:w="2268" w:type="dxa"/>
          </w:tcPr>
          <w:p w14:paraId="2B9EAD9D" w14:textId="77777777" w:rsidR="00D72120" w:rsidRPr="00787CB7" w:rsidRDefault="00D72120" w:rsidP="00D72120">
            <w:pPr>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p>
        </w:tc>
        <w:tc>
          <w:tcPr>
            <w:tcW w:w="2276" w:type="dxa"/>
          </w:tcPr>
          <w:p w14:paraId="0177286C" w14:textId="77777777" w:rsidR="00D72120" w:rsidRPr="00787CB7" w:rsidRDefault="00D72120" w:rsidP="00D72120">
            <w:pPr>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p>
        </w:tc>
        <w:tc>
          <w:tcPr>
            <w:tcW w:w="989" w:type="dxa"/>
          </w:tcPr>
          <w:p w14:paraId="5356562E" w14:textId="77777777" w:rsidR="00D72120" w:rsidRPr="00787CB7" w:rsidRDefault="00D72120" w:rsidP="00D72120">
            <w:pPr>
              <w:cnfStyle w:val="000000000000" w:firstRow="0" w:lastRow="0" w:firstColumn="0" w:lastColumn="0" w:oddVBand="0" w:evenVBand="0" w:oddHBand="0" w:evenHBand="0" w:firstRowFirstColumn="0" w:firstRowLastColumn="0" w:lastRowFirstColumn="0" w:lastRowLastColumn="0"/>
              <w:rPr>
                <w:color w:val="000000" w:themeColor="text1"/>
                <w:lang w:val="en-US"/>
              </w:rPr>
            </w:pPr>
          </w:p>
        </w:tc>
      </w:tr>
    </w:tbl>
    <w:p w14:paraId="0E484F59" w14:textId="0968F8F4" w:rsidR="00923A81" w:rsidRDefault="00923A81" w:rsidP="00923A81">
      <w:pPr>
        <w:pStyle w:val="Heading1"/>
      </w:pPr>
      <w:r>
        <w:t>Interface do Usuário</w:t>
      </w:r>
    </w:p>
    <w:p w14:paraId="1B23614A" w14:textId="35FDFADC" w:rsidR="00923A81" w:rsidRDefault="00923A81" w:rsidP="00923A81"/>
    <w:p w14:paraId="6B8DA2C9" w14:textId="39ABC862" w:rsidR="00923A81" w:rsidRDefault="00923A81" w:rsidP="00923A81">
      <w:r>
        <w:tab/>
        <w:t>A interface do usuári</w:t>
      </w:r>
      <w:r w:rsidR="00EC77D7">
        <w:t>o aborda todas as telas, menus e</w:t>
      </w:r>
      <w:r>
        <w:t xml:space="preserve"> informações que o jogo devolve ao jogador, seja ela em forma de texto, ícone ou resultados durante e depois do </w:t>
      </w:r>
      <w:r w:rsidRPr="006D6051">
        <w:rPr>
          <w:i/>
        </w:rPr>
        <w:t>gameplay</w:t>
      </w:r>
      <w:r>
        <w:t>.</w:t>
      </w:r>
    </w:p>
    <w:p w14:paraId="68B94D59" w14:textId="757FACC9" w:rsidR="00923A81" w:rsidRDefault="00923A81" w:rsidP="00923A81"/>
    <w:p w14:paraId="3E149933" w14:textId="39A6133E" w:rsidR="00923A81" w:rsidRDefault="00923A81" w:rsidP="00923A81">
      <w:pPr>
        <w:pStyle w:val="Heading3"/>
      </w:pPr>
      <w:r>
        <w:t>Abertura do Jogo</w:t>
      </w:r>
    </w:p>
    <w:p w14:paraId="333D090A" w14:textId="4C14C103" w:rsidR="00923A81" w:rsidRDefault="00923A81" w:rsidP="00923A81"/>
    <w:p w14:paraId="533D600A" w14:textId="223E572D" w:rsidR="00923A81" w:rsidRDefault="00923A81" w:rsidP="00923A81">
      <w:pPr>
        <w:jc w:val="both"/>
      </w:pPr>
      <w:r>
        <w:tab/>
        <w:t xml:space="preserve">Quando o jogador abre o jogo no dispositivo, é mostrado a ele a abertura do jogo, precedida por uma tela onde é mostrado o logo </w:t>
      </w:r>
      <w:r w:rsidR="00D001FB">
        <w:t xml:space="preserve">da </w:t>
      </w:r>
      <w:proofErr w:type="spellStart"/>
      <w:r w:rsidR="00D001FB">
        <w:t>Unity</w:t>
      </w:r>
      <w:proofErr w:type="spellEnd"/>
      <w:r w:rsidR="00D001FB">
        <w:t xml:space="preserve"> (Engine de Desenvolvimento), seguido</w:t>
      </w:r>
      <w:r>
        <w:t xml:space="preserve"> </w:t>
      </w:r>
      <w:r w:rsidR="00D001FB">
        <w:t>de uma</w:t>
      </w:r>
      <w:r>
        <w:t xml:space="preserve"> tela onde é mostrado o logo do </w:t>
      </w:r>
      <w:r w:rsidR="00A36C9D">
        <w:t>“</w:t>
      </w:r>
      <w:r w:rsidR="009D12A2">
        <w:t>Nonda</w:t>
      </w:r>
      <w:r>
        <w:t>”</w:t>
      </w:r>
      <w:r w:rsidR="00D001FB">
        <w:t xml:space="preserve"> (</w:t>
      </w:r>
      <w:proofErr w:type="spellStart"/>
      <w:r w:rsidR="00D001FB" w:rsidRPr="00D001FB">
        <w:rPr>
          <w:i/>
        </w:rPr>
        <w:t>SplashScreen</w:t>
      </w:r>
      <w:proofErr w:type="spellEnd"/>
      <w:r w:rsidR="00D001FB">
        <w:t>)</w:t>
      </w:r>
      <w:r>
        <w:t>. Após o término dessa apresentação, o menu principal do jogo aparece.</w:t>
      </w:r>
    </w:p>
    <w:p w14:paraId="4C81EF16" w14:textId="7D1BE286" w:rsidR="00923A81" w:rsidRDefault="00923A81" w:rsidP="00923A81"/>
    <w:p w14:paraId="31CE2C30" w14:textId="20AA06E1" w:rsidR="00923A81" w:rsidRDefault="00923A81" w:rsidP="00923A81">
      <w:pPr>
        <w:pStyle w:val="Heading3"/>
      </w:pPr>
      <w:r>
        <w:t>Menu Inicial</w:t>
      </w:r>
    </w:p>
    <w:p w14:paraId="35D6A4AE" w14:textId="158E4C4B" w:rsidR="00923A81" w:rsidRDefault="00923A81" w:rsidP="00923A81"/>
    <w:p w14:paraId="0F1195B7" w14:textId="62621A4F" w:rsidR="00923A81" w:rsidRPr="00923A81" w:rsidRDefault="00923A81" w:rsidP="00923A81">
      <w:pPr>
        <w:jc w:val="both"/>
      </w:pPr>
      <w:r>
        <w:tab/>
        <w:t xml:space="preserve">É a partir desta tela que o jogador terá acesso à todas as possibilidades do jogo, possibilidades essas relacionadas ao início do </w:t>
      </w:r>
      <w:r w:rsidRPr="006D6051">
        <w:rPr>
          <w:i/>
        </w:rPr>
        <w:t>gameplay</w:t>
      </w:r>
      <w:r>
        <w:t xml:space="preserve"> em si, configurações, informações adicionais, entre outros definidos mais detalhadamente através do diagrama abaixo:</w:t>
      </w:r>
    </w:p>
    <w:p w14:paraId="32C61816" w14:textId="6D73026E" w:rsidR="004F4D15" w:rsidRDefault="003B3D2C" w:rsidP="004F4D15">
      <w:r>
        <w:rPr>
          <w:noProof/>
          <w:lang w:val="en-US" w:eastAsia="en-US"/>
        </w:rPr>
        <w:drawing>
          <wp:inline distT="0" distB="0" distL="0" distR="0" wp14:anchorId="6DC7172B" wp14:editId="200EA8EB">
            <wp:extent cx="6223000" cy="4368800"/>
            <wp:effectExtent l="0" t="0" r="0" b="0"/>
            <wp:docPr id="11" name="Picture 11" descr="../../../../../../Downloads/StateMachine_NondaG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StateMachine_NondaG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23000" cy="4368800"/>
                    </a:xfrm>
                    <a:prstGeom prst="rect">
                      <a:avLst/>
                    </a:prstGeom>
                    <a:noFill/>
                    <a:ln>
                      <a:noFill/>
                    </a:ln>
                  </pic:spPr>
                </pic:pic>
              </a:graphicData>
            </a:graphic>
          </wp:inline>
        </w:drawing>
      </w:r>
    </w:p>
    <w:p w14:paraId="0AF772A5" w14:textId="574FC2D1" w:rsidR="004F4D15" w:rsidRDefault="004F4D15" w:rsidP="004F4D15">
      <w:pPr>
        <w:pStyle w:val="Heading3"/>
      </w:pPr>
      <w:r>
        <w:t xml:space="preserve">Tela de </w:t>
      </w:r>
      <w:r w:rsidR="00F40B0C">
        <w:t>Configurações</w:t>
      </w:r>
    </w:p>
    <w:p w14:paraId="0E4FC168" w14:textId="5914C09E" w:rsidR="004F4D15" w:rsidRDefault="004F4D15" w:rsidP="004F4D15"/>
    <w:p w14:paraId="0C2E4884" w14:textId="57F1F6F4" w:rsidR="004F4D15" w:rsidRDefault="004F4D15" w:rsidP="004F4D15">
      <w:pPr>
        <w:jc w:val="both"/>
      </w:pPr>
      <w:r>
        <w:tab/>
        <w:t>Aqui o jogador poderá ajustar algumas configurações. Dentre essas configurações, estão:</w:t>
      </w:r>
    </w:p>
    <w:p w14:paraId="789BE10E" w14:textId="77777777" w:rsidR="004F4D15" w:rsidRDefault="004F4D15" w:rsidP="004F4D15"/>
    <w:p w14:paraId="055EAF07" w14:textId="264EC19B" w:rsidR="004F4D15" w:rsidRDefault="004F4D15" w:rsidP="004F4D15">
      <w:pPr>
        <w:pStyle w:val="Heading5"/>
      </w:pPr>
      <w:r>
        <w:t>Áudio</w:t>
      </w:r>
    </w:p>
    <w:p w14:paraId="36660D7C" w14:textId="77777777" w:rsidR="004F4D15" w:rsidRPr="004F4D15" w:rsidRDefault="004F4D15" w:rsidP="004F4D15"/>
    <w:p w14:paraId="11775BF8" w14:textId="273FB0DA" w:rsidR="004F4D15" w:rsidRDefault="004F4D15" w:rsidP="004F4D15">
      <w:pPr>
        <w:jc w:val="both"/>
      </w:pPr>
      <w:r>
        <w:tab/>
        <w:t>O jogador poderá ativar e desativar o áudio do jogo.</w:t>
      </w:r>
    </w:p>
    <w:p w14:paraId="408EF3EA" w14:textId="3C0B23A3" w:rsidR="004F4D15" w:rsidRDefault="004F4D15" w:rsidP="004F4D15"/>
    <w:p w14:paraId="1262E794" w14:textId="027FB13A" w:rsidR="004F4D15" w:rsidRDefault="004F4D15" w:rsidP="004F4D15">
      <w:pPr>
        <w:pStyle w:val="Heading3"/>
      </w:pPr>
      <w:r>
        <w:t>Tela de Informações</w:t>
      </w:r>
      <w:r w:rsidR="00F40B0C">
        <w:t xml:space="preserve"> - Créditos</w:t>
      </w:r>
    </w:p>
    <w:p w14:paraId="6E1782FB" w14:textId="49E4DB37" w:rsidR="004F4D15" w:rsidRDefault="004F4D15" w:rsidP="004F4D15">
      <w:pPr>
        <w:jc w:val="both"/>
      </w:pPr>
    </w:p>
    <w:p w14:paraId="6BBA98F5" w14:textId="2A3A9DC5" w:rsidR="004F4D15" w:rsidRDefault="004F4D15" w:rsidP="004F4D15">
      <w:pPr>
        <w:jc w:val="both"/>
      </w:pPr>
      <w:r>
        <w:tab/>
        <w:t xml:space="preserve">Na tela de informações o jogador encontrará informações sobre os desenvolvedores e informações sobre o projeto </w:t>
      </w:r>
      <w:r w:rsidR="00A36C9D">
        <w:t>“</w:t>
      </w:r>
      <w:r w:rsidR="009D12A2">
        <w:t>Nonda</w:t>
      </w:r>
      <w:r>
        <w:t>”, ambas com os respectivos contatos e links para acessar sites externos ao aplicativo.</w:t>
      </w:r>
    </w:p>
    <w:p w14:paraId="13497D32" w14:textId="3A0941B0" w:rsidR="004F4D15" w:rsidRDefault="004F4D15" w:rsidP="004F4D15">
      <w:pPr>
        <w:jc w:val="both"/>
      </w:pPr>
    </w:p>
    <w:p w14:paraId="1029C253" w14:textId="46ECB425" w:rsidR="004F4D15" w:rsidRDefault="008F7F4A" w:rsidP="004F4D15">
      <w:pPr>
        <w:pStyle w:val="Heading3"/>
      </w:pPr>
      <w:r>
        <w:t>Tela do Jogo</w:t>
      </w:r>
      <w:r w:rsidR="003C5177">
        <w:t xml:space="preserve"> </w:t>
      </w:r>
      <w:r w:rsidR="004F4D15">
        <w:t>(</w:t>
      </w:r>
      <w:r w:rsidR="00907D7F">
        <w:t>Ambiente Minhocário</w:t>
      </w:r>
      <w:r w:rsidR="004F4D15">
        <w:t>)</w:t>
      </w:r>
    </w:p>
    <w:p w14:paraId="5D35C9E2" w14:textId="042C7851" w:rsidR="004F4D15" w:rsidRDefault="004F4D15" w:rsidP="00A34FC7">
      <w:pPr>
        <w:jc w:val="both"/>
      </w:pPr>
    </w:p>
    <w:p w14:paraId="506DEAAE" w14:textId="509B1CB7" w:rsidR="00AC7DAF" w:rsidRDefault="004F4D15" w:rsidP="0037239F">
      <w:pPr>
        <w:jc w:val="both"/>
      </w:pPr>
      <w:r>
        <w:tab/>
        <w:t xml:space="preserve">Esta tela é acessada após o jogador clicar em </w:t>
      </w:r>
      <w:r w:rsidR="00A36C9D">
        <w:t>“</w:t>
      </w:r>
      <w:r>
        <w:t xml:space="preserve">Jogar (PLAY) ” no menu inicial. </w:t>
      </w:r>
      <w:r w:rsidR="008F7F4A">
        <w:t xml:space="preserve">Como o jogo tem caráter progressivo, sempre que entrar no </w:t>
      </w:r>
      <w:r w:rsidR="0037239F">
        <w:t>jogo,</w:t>
      </w:r>
      <w:r w:rsidR="008F7F4A">
        <w:t xml:space="preserve"> o j</w:t>
      </w:r>
      <w:r>
        <w:t xml:space="preserve">ogador </w:t>
      </w:r>
      <w:r w:rsidR="008F7F4A">
        <w:t>entrará na 1ª fase independente se e</w:t>
      </w:r>
      <w:r>
        <w:t>le já completou</w:t>
      </w:r>
      <w:r w:rsidR="008F7F4A">
        <w:t xml:space="preserve"> todas</w:t>
      </w:r>
      <w:r>
        <w:t xml:space="preserve"> as fases </w:t>
      </w:r>
      <w:r w:rsidR="008F7F4A">
        <w:t>ou não</w:t>
      </w:r>
      <w:r>
        <w:t xml:space="preserve">. O jogo contará com </w:t>
      </w:r>
      <w:r w:rsidR="00FD714B">
        <w:t>9</w:t>
      </w:r>
      <w:r>
        <w:t xml:space="preserve"> (</w:t>
      </w:r>
      <w:r w:rsidR="00FD714B">
        <w:t>nove</w:t>
      </w:r>
      <w:r>
        <w:t>) fases</w:t>
      </w:r>
      <w:r w:rsidR="008F7F4A">
        <w:t>, mantendo</w:t>
      </w:r>
      <w:r w:rsidR="00A34FC7">
        <w:t xml:space="preserve"> assim a progressão da dificuldade do jogo.</w:t>
      </w:r>
    </w:p>
    <w:p w14:paraId="6F34A6A2" w14:textId="377B8298" w:rsidR="00E22982" w:rsidRDefault="00E4345A" w:rsidP="00A34FC7">
      <w:pPr>
        <w:jc w:val="both"/>
      </w:pPr>
      <w:r>
        <w:rPr>
          <w:noProof/>
          <w:lang w:val="en-US" w:eastAsia="en-US"/>
        </w:rPr>
        <w:drawing>
          <wp:inline distT="0" distB="0" distL="0" distR="0" wp14:anchorId="47EFA916" wp14:editId="614F3A46">
            <wp:extent cx="5753100" cy="3238500"/>
            <wp:effectExtent l="0" t="0" r="12700" b="12700"/>
            <wp:docPr id="26" name="Picture 26" descr="../../../../../../Downloads/Nonda_Screenshots/Screenshot_20160627-15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wnloads/Nonda_Screenshots/Screenshot_20160627-1504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1ECAE269" w14:textId="77777777" w:rsidR="00E4345A" w:rsidRDefault="00E4345A" w:rsidP="00A34FC7">
      <w:pPr>
        <w:jc w:val="both"/>
      </w:pPr>
    </w:p>
    <w:p w14:paraId="7468DC30" w14:textId="27F22056" w:rsidR="00BA6D9F" w:rsidRDefault="006F5858" w:rsidP="00BA6D9F">
      <w:pPr>
        <w:pStyle w:val="Heading3"/>
      </w:pPr>
      <w:r>
        <w:t>Modal com informações</w:t>
      </w:r>
    </w:p>
    <w:p w14:paraId="75D41F49" w14:textId="77777777" w:rsidR="00BA6D9F" w:rsidRDefault="00BA6D9F" w:rsidP="00BA6D9F">
      <w:pPr>
        <w:jc w:val="both"/>
      </w:pPr>
    </w:p>
    <w:p w14:paraId="65C12B7A" w14:textId="43BB005B" w:rsidR="00BA6D9F" w:rsidRDefault="00BA6D9F" w:rsidP="00BA6D9F">
      <w:pPr>
        <w:jc w:val="both"/>
      </w:pPr>
      <w:r>
        <w:tab/>
        <w:t xml:space="preserve">Esta tela é acessada após o jogador clicar em </w:t>
      </w:r>
      <w:r w:rsidR="006F5858">
        <w:t xml:space="preserve">um dos ícones que fica à direita, durante o </w:t>
      </w:r>
      <w:r w:rsidR="006F5858" w:rsidRPr="006F5858">
        <w:rPr>
          <w:i/>
        </w:rPr>
        <w:t>gameplay</w:t>
      </w:r>
      <w:r>
        <w:t xml:space="preserve">. </w:t>
      </w:r>
      <w:r w:rsidR="006F5858">
        <w:t xml:space="preserve">Essa tela possui informações sobre o item/inimigo que </w:t>
      </w:r>
      <w:r w:rsidR="00B1405E">
        <w:t>foi clicado.</w:t>
      </w:r>
      <w:r w:rsidR="006F5858">
        <w:t xml:space="preserve"> </w:t>
      </w:r>
      <w:r w:rsidR="003A1B2D">
        <w:t>P</w:t>
      </w:r>
      <w:r w:rsidR="006F5858">
        <w:t xml:space="preserve">ode tirar dúvidas sobre um </w:t>
      </w:r>
      <w:r w:rsidR="003E1F92">
        <w:t>determinado</w:t>
      </w:r>
      <w:r w:rsidR="006F5858">
        <w:t xml:space="preserve"> item/inimigo</w:t>
      </w:r>
      <w:r>
        <w:t>.</w:t>
      </w:r>
    </w:p>
    <w:p w14:paraId="6AAE3AA0" w14:textId="3B432A3E" w:rsidR="00BA6D9F" w:rsidRDefault="001E76EE" w:rsidP="00BA6D9F">
      <w:pPr>
        <w:jc w:val="both"/>
      </w:pPr>
      <w:r>
        <w:rPr>
          <w:noProof/>
          <w:lang w:val="en-US" w:eastAsia="en-US"/>
        </w:rPr>
        <w:drawing>
          <wp:inline distT="0" distB="0" distL="0" distR="0" wp14:anchorId="03F6E4DE" wp14:editId="287D5179">
            <wp:extent cx="6065462" cy="2387600"/>
            <wp:effectExtent l="0" t="0" r="5715" b="0"/>
            <wp:docPr id="23" name="Picture 23" descr="../../../../../../Downloads/Nonda_Screenshots/Screenshot_20160627-15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wnloads/Nonda_Screenshots/Screenshot_20160627-1504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5993" b="14079"/>
                    <a:stretch/>
                  </pic:blipFill>
                  <pic:spPr bwMode="auto">
                    <a:xfrm>
                      <a:off x="0" y="0"/>
                      <a:ext cx="6075674" cy="2391620"/>
                    </a:xfrm>
                    <a:prstGeom prst="rect">
                      <a:avLst/>
                    </a:prstGeom>
                    <a:noFill/>
                    <a:ln>
                      <a:noFill/>
                    </a:ln>
                    <a:extLst>
                      <a:ext uri="{53640926-AAD7-44D8-BBD7-CCE9431645EC}">
                        <a14:shadowObscured xmlns:a14="http://schemas.microsoft.com/office/drawing/2010/main"/>
                      </a:ext>
                    </a:extLst>
                  </pic:spPr>
                </pic:pic>
              </a:graphicData>
            </a:graphic>
          </wp:inline>
        </w:drawing>
      </w:r>
    </w:p>
    <w:p w14:paraId="4204E6AA" w14:textId="77777777" w:rsidR="00E4345A" w:rsidRDefault="00E4345A" w:rsidP="00BA6D9F">
      <w:pPr>
        <w:jc w:val="both"/>
      </w:pPr>
    </w:p>
    <w:p w14:paraId="27B1BB60" w14:textId="75718E10" w:rsidR="00A34FC7" w:rsidRDefault="00C669DF" w:rsidP="00A34FC7">
      <w:pPr>
        <w:pStyle w:val="Heading3"/>
      </w:pPr>
      <w:r>
        <w:t>Tela do Quiz</w:t>
      </w:r>
    </w:p>
    <w:p w14:paraId="416ACDDE" w14:textId="77777777" w:rsidR="00C669DF" w:rsidRDefault="00C669DF" w:rsidP="00C669DF"/>
    <w:p w14:paraId="4856B501" w14:textId="27F1DEAA" w:rsidR="00C669DF" w:rsidRDefault="00C669DF" w:rsidP="00C669DF">
      <w:r>
        <w:tab/>
        <w:t xml:space="preserve">Ao clicar no botão </w:t>
      </w:r>
      <w:r w:rsidR="00A36C9D">
        <w:t>“</w:t>
      </w:r>
      <w:r>
        <w:t xml:space="preserve">Quiz”, uma nova fase (cena) é carregada contendo perguntas e 2 botões para resposta "Correto" e "Errado". Estabelece que essa fase é de caráter educativo e teste de conhecimento adquirido com a explicação de um professor ou profissional da área do tema desse jogo. </w:t>
      </w:r>
    </w:p>
    <w:p w14:paraId="27F68AE1" w14:textId="6A0A3D4C" w:rsidR="00C669DF" w:rsidRDefault="00C669DF" w:rsidP="00C669DF">
      <w:r>
        <w:tab/>
        <w:t>São 40 perguntas elaboradas pela Ana Cláudia mostradas randomicamente.</w:t>
      </w:r>
    </w:p>
    <w:p w14:paraId="68E082BB" w14:textId="3CA39CCC" w:rsidR="00980577" w:rsidRDefault="00022CD9" w:rsidP="00980577">
      <w:r>
        <w:rPr>
          <w:noProof/>
          <w:lang w:val="en-US" w:eastAsia="en-US"/>
        </w:rPr>
        <w:drawing>
          <wp:inline distT="0" distB="0" distL="0" distR="0" wp14:anchorId="5306EEC0" wp14:editId="658BBB76">
            <wp:extent cx="5753100" cy="3238500"/>
            <wp:effectExtent l="0" t="0" r="12700" b="12700"/>
            <wp:docPr id="24" name="Picture 24" descr="../../../../../../Downloads/Nonda_Screenshots/IMG-20160704-WA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wnloads/Nonda_Screenshots/IMG-20160704-WA00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33D221A1" w14:textId="77777777" w:rsidR="00B247A8" w:rsidRDefault="00B247A8">
      <w:pPr>
        <w:rPr>
          <w:rFonts w:asciiTheme="majorHAnsi" w:eastAsiaTheme="majorEastAsia" w:hAnsiTheme="majorHAnsi" w:cstheme="majorBidi"/>
          <w:b/>
          <w:bCs/>
          <w:color w:val="1CADE4" w:themeColor="accent1"/>
        </w:rPr>
      </w:pPr>
      <w:r>
        <w:br w:type="page"/>
      </w:r>
    </w:p>
    <w:p w14:paraId="1726062A" w14:textId="3512F873" w:rsidR="00980577" w:rsidRDefault="00980577" w:rsidP="00980577">
      <w:pPr>
        <w:pStyle w:val="Heading3"/>
      </w:pPr>
      <w:r>
        <w:t xml:space="preserve">Tela de </w:t>
      </w:r>
      <w:proofErr w:type="spellStart"/>
      <w:r>
        <w:t>Level</w:t>
      </w:r>
      <w:proofErr w:type="spellEnd"/>
      <w:r>
        <w:t xml:space="preserve"> </w:t>
      </w:r>
      <w:proofErr w:type="spellStart"/>
      <w:r>
        <w:t>Clear</w:t>
      </w:r>
      <w:proofErr w:type="spellEnd"/>
    </w:p>
    <w:p w14:paraId="5E29D346" w14:textId="1281FE34" w:rsidR="00980577" w:rsidRDefault="00980577" w:rsidP="00980577"/>
    <w:p w14:paraId="2001C8DD" w14:textId="7DDBD3FA" w:rsidR="00980577" w:rsidRDefault="00980577" w:rsidP="00980577">
      <w:r>
        <w:tab/>
        <w:t xml:space="preserve">A Tela de </w:t>
      </w:r>
      <w:proofErr w:type="spellStart"/>
      <w:r w:rsidRPr="00905236">
        <w:rPr>
          <w:i/>
        </w:rPr>
        <w:t>Level</w:t>
      </w:r>
      <w:proofErr w:type="spellEnd"/>
      <w:r w:rsidRPr="00905236">
        <w:rPr>
          <w:i/>
        </w:rPr>
        <w:t xml:space="preserve"> </w:t>
      </w:r>
      <w:proofErr w:type="spellStart"/>
      <w:r w:rsidRPr="00905236">
        <w:rPr>
          <w:i/>
        </w:rPr>
        <w:t>Clear</w:t>
      </w:r>
      <w:proofErr w:type="spellEnd"/>
      <w:r>
        <w:t xml:space="preserve"> é a tela mostrada ao jogador após ele finalizar uma partida, com êxito ou não. Nela é mostrado os resultados que ele obteve na partida, tanto quanto itens coletados, pontos adquiridos etc. Sendo assim, existem dois tipos de tela </w:t>
      </w:r>
      <w:r w:rsidRPr="00905236">
        <w:rPr>
          <w:i/>
        </w:rPr>
        <w:t xml:space="preserve">de </w:t>
      </w:r>
      <w:proofErr w:type="spellStart"/>
      <w:r w:rsidRPr="00905236">
        <w:rPr>
          <w:i/>
        </w:rPr>
        <w:t>Level</w:t>
      </w:r>
      <w:proofErr w:type="spellEnd"/>
      <w:r w:rsidRPr="00905236">
        <w:rPr>
          <w:i/>
        </w:rPr>
        <w:t xml:space="preserve"> </w:t>
      </w:r>
      <w:proofErr w:type="spellStart"/>
      <w:r w:rsidRPr="00905236">
        <w:rPr>
          <w:i/>
        </w:rPr>
        <w:t>Clear</w:t>
      </w:r>
      <w:proofErr w:type="spellEnd"/>
      <w:r>
        <w:t>:</w:t>
      </w:r>
    </w:p>
    <w:p w14:paraId="3633AFD4" w14:textId="11639C83" w:rsidR="00980577" w:rsidRDefault="00980577" w:rsidP="00980577"/>
    <w:p w14:paraId="35781705" w14:textId="0F83CA3F" w:rsidR="00980577" w:rsidRDefault="00980577" w:rsidP="00980577">
      <w:pPr>
        <w:pStyle w:val="Heading5"/>
      </w:pPr>
      <w:r>
        <w:t xml:space="preserve">Tela de </w:t>
      </w:r>
      <w:proofErr w:type="spellStart"/>
      <w:r>
        <w:t>Level</w:t>
      </w:r>
      <w:proofErr w:type="spellEnd"/>
      <w:r>
        <w:t xml:space="preserve"> </w:t>
      </w:r>
      <w:proofErr w:type="spellStart"/>
      <w:r>
        <w:t>Clear</w:t>
      </w:r>
      <w:proofErr w:type="spellEnd"/>
      <w:r>
        <w:t xml:space="preserve"> de Vitória</w:t>
      </w:r>
    </w:p>
    <w:p w14:paraId="4DF28D55" w14:textId="75786CAF" w:rsidR="00980577" w:rsidRDefault="00980577" w:rsidP="00980577"/>
    <w:p w14:paraId="27EE6033" w14:textId="640D90EA" w:rsidR="00980577" w:rsidRPr="00980577" w:rsidRDefault="00980577" w:rsidP="00980577">
      <w:r>
        <w:tab/>
        <w:t>Nesta tela é mostrado os resultados que o jogador, bem-sucedido, teve na partida, com a opção de voltar para o Menu principal, ir diretamente para a próxima partida (vide Figura 5).</w:t>
      </w:r>
      <w:r w:rsidR="00815B2F">
        <w:t xml:space="preserve"> </w:t>
      </w:r>
      <w:r w:rsidR="007358F9">
        <w:t>A diferença é que nessa tela, a minhoca possui rosto feliz.</w:t>
      </w:r>
    </w:p>
    <w:p w14:paraId="5C894DD8" w14:textId="16506973" w:rsidR="00D80669" w:rsidRDefault="00D80669" w:rsidP="00A34FC7">
      <w:pPr>
        <w:jc w:val="both"/>
      </w:pPr>
    </w:p>
    <w:p w14:paraId="25EA24F7" w14:textId="21BD7ECF" w:rsidR="00980577" w:rsidRDefault="00980577" w:rsidP="00980577">
      <w:pPr>
        <w:pStyle w:val="Heading5"/>
      </w:pPr>
      <w:r>
        <w:t xml:space="preserve">Tela de </w:t>
      </w:r>
      <w:proofErr w:type="spellStart"/>
      <w:r>
        <w:t>Level</w:t>
      </w:r>
      <w:proofErr w:type="spellEnd"/>
      <w:r>
        <w:t xml:space="preserve"> </w:t>
      </w:r>
      <w:proofErr w:type="spellStart"/>
      <w:r>
        <w:t>Clear</w:t>
      </w:r>
      <w:proofErr w:type="spellEnd"/>
      <w:r>
        <w:t xml:space="preserve"> de Derrota</w:t>
      </w:r>
    </w:p>
    <w:p w14:paraId="7DB68D82" w14:textId="25B5CB40" w:rsidR="00980577" w:rsidRDefault="00980577" w:rsidP="00980577"/>
    <w:p w14:paraId="508C75FD" w14:textId="5E4D8C22" w:rsidR="00980577" w:rsidRPr="00980577" w:rsidRDefault="00980577" w:rsidP="00980577">
      <w:r>
        <w:tab/>
        <w:t xml:space="preserve">Nesta tela é mostrado os resultados que o jogador conseguiu, porém, após uma derrota. Nesta tela estarão os botões de </w:t>
      </w:r>
      <w:r w:rsidR="00A36C9D">
        <w:t>“</w:t>
      </w:r>
      <w:r>
        <w:t xml:space="preserve">Tentar novamente” e de voltar para o Menu Inicial (vide Figura 4). </w:t>
      </w:r>
      <w:r w:rsidR="007358F9">
        <w:t>A minhoca</w:t>
      </w:r>
      <w:r>
        <w:t xml:space="preserve"> </w:t>
      </w:r>
      <w:r w:rsidR="007358F9">
        <w:t>aparece a minhoca triste</w:t>
      </w:r>
      <w:r>
        <w:t>.</w:t>
      </w:r>
    </w:p>
    <w:p w14:paraId="5CFDA9E9" w14:textId="613D52B4" w:rsidR="00CC017E" w:rsidRDefault="00CC017E" w:rsidP="00CC017E">
      <w:pPr>
        <w:pStyle w:val="Heading1"/>
      </w:pPr>
      <w:r>
        <w:t>HUD</w:t>
      </w:r>
    </w:p>
    <w:p w14:paraId="332806A3" w14:textId="452520EC" w:rsidR="006845F3" w:rsidRDefault="006845F3" w:rsidP="00A34FC7">
      <w:pPr>
        <w:jc w:val="both"/>
      </w:pPr>
    </w:p>
    <w:p w14:paraId="51A3C4AD" w14:textId="32C88D82" w:rsidR="00CC017E" w:rsidRDefault="00CC017E" w:rsidP="00A34FC7">
      <w:pPr>
        <w:jc w:val="both"/>
      </w:pPr>
      <w:r>
        <w:tab/>
        <w:t xml:space="preserve">Durante uma partida, é exibido ao jogador algumas informações e simbologias que dão a ele um retorno de como está sendo o seu progresso e desempenho durante o </w:t>
      </w:r>
      <w:r w:rsidRPr="006D6051">
        <w:rPr>
          <w:i/>
        </w:rPr>
        <w:t>gameplay</w:t>
      </w:r>
      <w:r>
        <w:t>. Tais elementos compõem a HUD[4], e são detalhadamente enunciados abaixo:</w:t>
      </w:r>
    </w:p>
    <w:p w14:paraId="7DBDCDD6" w14:textId="4409A3B6" w:rsidR="00CC017E" w:rsidRDefault="003C5177" w:rsidP="00A34FC7">
      <w:pPr>
        <w:jc w:val="both"/>
      </w:pPr>
      <w:r w:rsidRPr="00996951">
        <w:rPr>
          <w:rFonts w:ascii="Arial" w:hAnsi="Arial" w:cs="Arial"/>
          <w:noProof/>
          <w:sz w:val="24"/>
          <w:lang w:val="en-US" w:eastAsia="en-US"/>
          <w:rPrChange w:id="0" w:author="Elias de Moraes Fernandes" w:date="2016-07-07T10:33:00Z">
            <w:rPr>
              <w:noProof/>
              <w:sz w:val="24"/>
              <w:lang w:val="en-US" w:eastAsia="en-US"/>
            </w:rPr>
          </w:rPrChange>
        </w:rPr>
        <w:drawing>
          <wp:inline distT="0" distB="0" distL="0" distR="0" wp14:anchorId="40DA603F" wp14:editId="14AB36A4">
            <wp:extent cx="5940000" cy="409561"/>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go%20Compostagem/Game_Design/Level_1_game_HUD.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2" t="629" r="245" b="16539"/>
                    <a:stretch/>
                  </pic:blipFill>
                  <pic:spPr bwMode="auto">
                    <a:xfrm>
                      <a:off x="0" y="0"/>
                      <a:ext cx="6901826" cy="475879"/>
                    </a:xfrm>
                    <a:prstGeom prst="rect">
                      <a:avLst/>
                    </a:prstGeom>
                    <a:noFill/>
                    <a:ln>
                      <a:noFill/>
                    </a:ln>
                    <a:extLst>
                      <a:ext uri="{53640926-AAD7-44D8-BBD7-CCE9431645EC}">
                        <a14:shadowObscured xmlns:a14="http://schemas.microsoft.com/office/drawing/2010/main"/>
                      </a:ext>
                    </a:extLst>
                  </pic:spPr>
                </pic:pic>
              </a:graphicData>
            </a:graphic>
          </wp:inline>
        </w:drawing>
      </w:r>
    </w:p>
    <w:p w14:paraId="23A68F25" w14:textId="77777777" w:rsidR="003C5177" w:rsidRDefault="003C5177" w:rsidP="003C5177">
      <w:pPr>
        <w:pStyle w:val="Heading3"/>
      </w:pPr>
    </w:p>
    <w:p w14:paraId="6F258944" w14:textId="77777777" w:rsidR="003C5177" w:rsidRDefault="003C5177" w:rsidP="003C5177">
      <w:pPr>
        <w:pStyle w:val="Heading3"/>
      </w:pPr>
      <w:r>
        <w:t>Barra de Tempo</w:t>
      </w:r>
    </w:p>
    <w:p w14:paraId="0E0FF6BC" w14:textId="77777777" w:rsidR="003C5177" w:rsidRDefault="003C5177" w:rsidP="003C5177">
      <w:pPr>
        <w:jc w:val="both"/>
      </w:pPr>
    </w:p>
    <w:p w14:paraId="157935AF" w14:textId="77777777" w:rsidR="003C5177" w:rsidRDefault="003C5177" w:rsidP="003C5177">
      <w:pPr>
        <w:jc w:val="both"/>
      </w:pPr>
      <w:r>
        <w:tab/>
        <w:t xml:space="preserve">Nesta parte do HUD é mostrado ao player a quantidade de tempo restante (decrescente). Essa quantidade vai diminuindo à medida que o tempo passa. </w:t>
      </w:r>
    </w:p>
    <w:p w14:paraId="660D3491" w14:textId="77777777" w:rsidR="003C5177" w:rsidRDefault="003C5177" w:rsidP="00CC017E">
      <w:pPr>
        <w:pStyle w:val="Heading3"/>
      </w:pPr>
    </w:p>
    <w:p w14:paraId="22F83AA3" w14:textId="6DE867B3" w:rsidR="00CC017E" w:rsidRDefault="00CC017E" w:rsidP="00CC017E">
      <w:pPr>
        <w:pStyle w:val="Heading3"/>
      </w:pPr>
      <w:r>
        <w:t>Barra de Vida do Player</w:t>
      </w:r>
    </w:p>
    <w:p w14:paraId="07DF419B" w14:textId="303383FB" w:rsidR="00CC017E" w:rsidRDefault="00CC017E" w:rsidP="00CC017E"/>
    <w:p w14:paraId="435B131E" w14:textId="5F4D0CF3" w:rsidR="00CC017E" w:rsidRDefault="00CC017E" w:rsidP="00CC017E">
      <w:pPr>
        <w:jc w:val="both"/>
      </w:pPr>
      <w:r>
        <w:tab/>
        <w:t>Nesse elemento é mostrado ao jogador o quanto de vida ele possui, assim ele poder</w:t>
      </w:r>
      <w:r w:rsidR="006D6051">
        <w:t>á gerenciar</w:t>
      </w:r>
      <w:r>
        <w:t xml:space="preserve"> os danos que toma, e consequentemente </w:t>
      </w:r>
      <w:r w:rsidR="003C5177">
        <w:t>criar</w:t>
      </w:r>
      <w:r>
        <w:t xml:space="preserve"> estratégias mais cuidadosas ao ver que sua vida está quase no fim.</w:t>
      </w:r>
      <w:r w:rsidR="006D6051">
        <w:t xml:space="preserve"> A barra de vida do player passa por diversos incrementos e decrementos durante uma partida, tendo em vista de que o player toma danos, mas pode recuperar sua vida com itens de recuperação</w:t>
      </w:r>
      <w:r w:rsidR="003C5177">
        <w:t xml:space="preserve"> (</w:t>
      </w:r>
      <w:r w:rsidR="003C5177" w:rsidRPr="003C5177">
        <w:rPr>
          <w:b/>
          <w:i/>
        </w:rPr>
        <w:t xml:space="preserve">Power </w:t>
      </w:r>
      <w:proofErr w:type="spellStart"/>
      <w:r w:rsidR="003C5177" w:rsidRPr="003C5177">
        <w:rPr>
          <w:b/>
          <w:i/>
        </w:rPr>
        <w:t>Up</w:t>
      </w:r>
      <w:proofErr w:type="spellEnd"/>
      <w:r w:rsidR="003C5177">
        <w:t>)</w:t>
      </w:r>
      <w:r w:rsidR="006D6051">
        <w:t>.</w:t>
      </w:r>
    </w:p>
    <w:p w14:paraId="3D7B34FB" w14:textId="1073495D" w:rsidR="006D6051" w:rsidRDefault="006D6051" w:rsidP="006D6051"/>
    <w:p w14:paraId="31D23D64" w14:textId="1371784C" w:rsidR="006D6051" w:rsidRDefault="003C5177" w:rsidP="006D6051">
      <w:pPr>
        <w:pStyle w:val="Heading3"/>
      </w:pPr>
      <w:r>
        <w:t xml:space="preserve">Barra de </w:t>
      </w:r>
      <w:r w:rsidR="006D6051">
        <w:t>Pontos</w:t>
      </w:r>
    </w:p>
    <w:p w14:paraId="71082C48" w14:textId="19E9A51C" w:rsidR="006D6051" w:rsidRDefault="006D6051" w:rsidP="006D6051"/>
    <w:p w14:paraId="336FE961" w14:textId="7CC16AD9" w:rsidR="006D6051" w:rsidRDefault="006D6051" w:rsidP="00D63059">
      <w:pPr>
        <w:jc w:val="both"/>
      </w:pPr>
      <w:r>
        <w:tab/>
        <w:t xml:space="preserve">Aqui serão contabilizados os pontos que o player vai conseguir durante </w:t>
      </w:r>
      <w:r w:rsidR="00EE56BE">
        <w:t>uma</w:t>
      </w:r>
      <w:r>
        <w:t xml:space="preserve"> partida. Ele ganhará pontos </w:t>
      </w:r>
      <w:r w:rsidR="003C5177">
        <w:t>atacando</w:t>
      </w:r>
      <w:r>
        <w:t xml:space="preserve"> inimigos</w:t>
      </w:r>
      <w:r w:rsidR="00CB27DC">
        <w:t xml:space="preserve"> (ver tópico "Predadores")</w:t>
      </w:r>
      <w:r>
        <w:t xml:space="preserve"> e </w:t>
      </w:r>
      <w:r w:rsidR="003C5177">
        <w:t>coletando itens (ver</w:t>
      </w:r>
      <w:r>
        <w:t xml:space="preserve"> o tópico </w:t>
      </w:r>
      <w:r w:rsidR="00A36C9D">
        <w:t>“</w:t>
      </w:r>
      <w:r w:rsidR="003C5177">
        <w:t>Itens</w:t>
      </w:r>
      <w:r>
        <w:t>”). Ao fim de cada partida, caso ele tenha vitória, é mostrado o total de pontos</w:t>
      </w:r>
      <w:r w:rsidR="00E14E35">
        <w:t xml:space="preserve">. Este total de pontos é </w:t>
      </w:r>
      <w:r w:rsidR="007E764D">
        <w:t>somado</w:t>
      </w:r>
      <w:r w:rsidR="00E14E35">
        <w:t xml:space="preserve"> </w:t>
      </w:r>
      <w:r w:rsidR="007E764D">
        <w:t>ao</w:t>
      </w:r>
      <w:r w:rsidR="00E14E35">
        <w:t xml:space="preserve"> número de medalhas que ele conseguir, a fim de conceder ao jogador uma maior satisfação e recompensa.</w:t>
      </w:r>
    </w:p>
    <w:p w14:paraId="15E9741B" w14:textId="7BD30C3D" w:rsidR="007A31DC" w:rsidRDefault="007A31DC" w:rsidP="006D6051"/>
    <w:p w14:paraId="6A898C0D" w14:textId="1231ADCA" w:rsidR="007A31DC" w:rsidRPr="00A84B8F" w:rsidRDefault="007A31DC" w:rsidP="007A31DC">
      <w:pPr>
        <w:pStyle w:val="Heading3"/>
        <w:rPr>
          <w:highlight w:val="yellow"/>
        </w:rPr>
      </w:pPr>
      <w:r w:rsidRPr="00A84B8F">
        <w:rPr>
          <w:highlight w:val="yellow"/>
        </w:rPr>
        <w:t xml:space="preserve">Informações da </w:t>
      </w:r>
      <w:proofErr w:type="spellStart"/>
      <w:r w:rsidRPr="00A84B8F">
        <w:rPr>
          <w:highlight w:val="yellow"/>
        </w:rPr>
        <w:t>Wave</w:t>
      </w:r>
      <w:proofErr w:type="spellEnd"/>
    </w:p>
    <w:p w14:paraId="16E4CCB1" w14:textId="402DBEBA" w:rsidR="007A31DC" w:rsidRPr="00A84B8F" w:rsidRDefault="007A31DC" w:rsidP="00D63059">
      <w:pPr>
        <w:jc w:val="both"/>
        <w:rPr>
          <w:highlight w:val="yellow"/>
        </w:rPr>
      </w:pPr>
    </w:p>
    <w:p w14:paraId="75CB55BB" w14:textId="29F6A1EB" w:rsidR="00D63059" w:rsidRDefault="007A31DC" w:rsidP="00D63059">
      <w:pPr>
        <w:jc w:val="both"/>
      </w:pPr>
      <w:r w:rsidRPr="00A84B8F">
        <w:rPr>
          <w:highlight w:val="yellow"/>
        </w:rPr>
        <w:tab/>
        <w:t xml:space="preserve">Este espaço mostrará ao jogador em qual </w:t>
      </w:r>
      <w:proofErr w:type="spellStart"/>
      <w:r w:rsidRPr="00A84B8F">
        <w:rPr>
          <w:i/>
          <w:highlight w:val="yellow"/>
        </w:rPr>
        <w:t>wave</w:t>
      </w:r>
      <w:proofErr w:type="spellEnd"/>
      <w:r w:rsidRPr="00A84B8F">
        <w:rPr>
          <w:highlight w:val="yellow"/>
        </w:rPr>
        <w:t xml:space="preserve"> ele se encontra no momento, e quantos inimigos ele já conseguiu derrotar dessa específica </w:t>
      </w:r>
      <w:proofErr w:type="spellStart"/>
      <w:r w:rsidRPr="00A84B8F">
        <w:rPr>
          <w:i/>
          <w:highlight w:val="yellow"/>
        </w:rPr>
        <w:t>wave</w:t>
      </w:r>
      <w:proofErr w:type="spellEnd"/>
      <w:r w:rsidRPr="00A84B8F">
        <w:rPr>
          <w:highlight w:val="yellow"/>
        </w:rPr>
        <w:t>.</w:t>
      </w:r>
      <w:r>
        <w:t xml:space="preserve"> </w:t>
      </w:r>
    </w:p>
    <w:p w14:paraId="21A58FAE" w14:textId="77777777" w:rsidR="003C5177" w:rsidRDefault="003C5177" w:rsidP="00D63059">
      <w:pPr>
        <w:jc w:val="both"/>
      </w:pPr>
    </w:p>
    <w:p w14:paraId="33CC28E0" w14:textId="52C68D29" w:rsidR="00D63059" w:rsidRDefault="00D63059" w:rsidP="00D63059">
      <w:pPr>
        <w:pStyle w:val="Heading1"/>
      </w:pPr>
      <w:r>
        <w:t>Controle</w:t>
      </w:r>
    </w:p>
    <w:p w14:paraId="262242AD" w14:textId="3D24DAB9" w:rsidR="00D63059" w:rsidRDefault="00D63059" w:rsidP="00D63059"/>
    <w:p w14:paraId="49E7CB57" w14:textId="10F5DFEA" w:rsidR="00D63059" w:rsidRDefault="00D63059" w:rsidP="00D63059">
      <w:pPr>
        <w:jc w:val="both"/>
      </w:pPr>
      <w:r>
        <w:tab/>
        <w:t>Para o gameplay, faz-se necessário a existência de um conjunto de botões, e com esses botões o jogador poderá realizar todas as possíveis ações na partida. Eles dividem-se em botões de controle e em botões de interface, e estão detalhados logo abaixo:</w:t>
      </w:r>
    </w:p>
    <w:p w14:paraId="6B132F01" w14:textId="06EC31B7" w:rsidR="00D63059" w:rsidRDefault="00607D92" w:rsidP="00D63059">
      <w:pPr>
        <w:pStyle w:val="Heading3"/>
      </w:pPr>
      <w:r>
        <w:t xml:space="preserve">Movimentos para </w:t>
      </w:r>
      <w:r w:rsidR="00D63059">
        <w:t>Controle</w:t>
      </w:r>
      <w:r>
        <w:t xml:space="preserve"> de Personagem (</w:t>
      </w:r>
      <w:proofErr w:type="spellStart"/>
      <w:r>
        <w:t>touch</w:t>
      </w:r>
      <w:proofErr w:type="spellEnd"/>
      <w:r>
        <w:t>)</w:t>
      </w:r>
    </w:p>
    <w:p w14:paraId="0C234F84" w14:textId="2FDFC586" w:rsidR="00D63059" w:rsidRDefault="00D63059" w:rsidP="00D63059"/>
    <w:p w14:paraId="36A97C13" w14:textId="72F4D062" w:rsidR="00D63059" w:rsidRDefault="00D63059" w:rsidP="00D63059">
      <w:r>
        <w:tab/>
        <w:t xml:space="preserve">Com os </w:t>
      </w:r>
      <w:r w:rsidR="00607D92">
        <w:t>movimentos</w:t>
      </w:r>
      <w:r>
        <w:t xml:space="preserve"> de controle o jogador poderá </w:t>
      </w:r>
      <w:r w:rsidR="00737C2F">
        <w:t>controlar o personagem e realizar todas as ações mais básicas.</w:t>
      </w:r>
    </w:p>
    <w:p w14:paraId="02AE99CC" w14:textId="605A461D" w:rsidR="00737C2F" w:rsidRDefault="00737C2F" w:rsidP="00D63059"/>
    <w:p w14:paraId="0240A0C1" w14:textId="108240E2" w:rsidR="00737C2F" w:rsidRDefault="00607D92" w:rsidP="00737C2F">
      <w:pPr>
        <w:pStyle w:val="Heading5"/>
      </w:pPr>
      <w:r>
        <w:t>Movimento slide</w:t>
      </w:r>
      <w:r w:rsidR="00737C2F">
        <w:t xml:space="preserve"> </w:t>
      </w:r>
      <w:r w:rsidR="00A36C9D">
        <w:t>“</w:t>
      </w:r>
      <w:r>
        <w:t>para</w:t>
      </w:r>
      <w:r w:rsidR="00737C2F">
        <w:t xml:space="preserve"> Esquerda”</w:t>
      </w:r>
    </w:p>
    <w:p w14:paraId="4805DE4D" w14:textId="5E7724FC" w:rsidR="00737C2F" w:rsidRDefault="00737C2F" w:rsidP="00737C2F"/>
    <w:p w14:paraId="1BD2B8BB" w14:textId="0FFA617F" w:rsidR="00737C2F" w:rsidRDefault="00737C2F" w:rsidP="00737C2F">
      <w:pPr>
        <w:jc w:val="both"/>
      </w:pPr>
      <w:r>
        <w:tab/>
        <w:t xml:space="preserve">Com este </w:t>
      </w:r>
      <w:r w:rsidR="00607D92">
        <w:t>movimento</w:t>
      </w:r>
      <w:r>
        <w:t xml:space="preserve"> o jogador poderá </w:t>
      </w:r>
      <w:r w:rsidR="00607D92">
        <w:t>mudar a direção da</w:t>
      </w:r>
      <w:r>
        <w:t xml:space="preserve"> </w:t>
      </w:r>
      <w:r w:rsidR="00607D92">
        <w:t>Nonda</w:t>
      </w:r>
      <w:r>
        <w:t xml:space="preserve"> para a esquerda no cenário</w:t>
      </w:r>
      <w:r w:rsidR="00607D92">
        <w:t>, caso esteja na direção direita</w:t>
      </w:r>
      <w:r>
        <w:t>.</w:t>
      </w:r>
    </w:p>
    <w:p w14:paraId="61673C01" w14:textId="6A1DFC5A" w:rsidR="00737C2F" w:rsidRDefault="00737C2F" w:rsidP="00737C2F"/>
    <w:p w14:paraId="1B66F9EA" w14:textId="45347FA2" w:rsidR="00737C2F" w:rsidRDefault="00607D92" w:rsidP="00737C2F">
      <w:pPr>
        <w:pStyle w:val="Heading5"/>
      </w:pPr>
      <w:r>
        <w:t xml:space="preserve">Movimento slide </w:t>
      </w:r>
      <w:r w:rsidR="00A36C9D">
        <w:t>“</w:t>
      </w:r>
      <w:r>
        <w:t xml:space="preserve">para </w:t>
      </w:r>
      <w:r w:rsidR="00737C2F">
        <w:t>Direita”</w:t>
      </w:r>
    </w:p>
    <w:p w14:paraId="4CCA9207" w14:textId="710A24DE" w:rsidR="00737C2F" w:rsidRDefault="00737C2F" w:rsidP="00737C2F"/>
    <w:p w14:paraId="5832A0BE" w14:textId="4E111DAB" w:rsidR="00737C2F" w:rsidRDefault="00737C2F" w:rsidP="00737C2F">
      <w:pPr>
        <w:jc w:val="both"/>
      </w:pPr>
      <w:r>
        <w:tab/>
      </w:r>
      <w:r w:rsidR="00607D92">
        <w:t xml:space="preserve">Com este movimento o jogador poderá mudar a direção da Nonda para a direita no cenário, caso esteja na direção </w:t>
      </w:r>
      <w:proofErr w:type="spellStart"/>
      <w:r w:rsidR="00607D92">
        <w:t>erquerda</w:t>
      </w:r>
      <w:proofErr w:type="spellEnd"/>
      <w:r w:rsidR="00607D92">
        <w:t>.</w:t>
      </w:r>
    </w:p>
    <w:p w14:paraId="79E27B0D" w14:textId="7AC87D0B" w:rsidR="00737C2F" w:rsidRDefault="00737C2F" w:rsidP="00737C2F">
      <w:pPr>
        <w:jc w:val="both"/>
      </w:pPr>
    </w:p>
    <w:p w14:paraId="78721B8F" w14:textId="5569D76F" w:rsidR="00737C2F" w:rsidRDefault="00607D92" w:rsidP="00737C2F">
      <w:pPr>
        <w:pStyle w:val="Heading5"/>
      </w:pPr>
      <w:r>
        <w:t xml:space="preserve">Movimento slide </w:t>
      </w:r>
      <w:r w:rsidR="00A36C9D">
        <w:t>“</w:t>
      </w:r>
      <w:r>
        <w:t>para Cima</w:t>
      </w:r>
      <w:r w:rsidR="00737C2F">
        <w:t>”</w:t>
      </w:r>
      <w:r>
        <w:t>, ou Pulo</w:t>
      </w:r>
    </w:p>
    <w:p w14:paraId="758A4C52" w14:textId="6B743F3D" w:rsidR="00737C2F" w:rsidRDefault="00737C2F" w:rsidP="00737C2F">
      <w:pPr>
        <w:jc w:val="both"/>
      </w:pPr>
    </w:p>
    <w:p w14:paraId="65AAFD78" w14:textId="67E5D7F6" w:rsidR="00737C2F" w:rsidRDefault="00737C2F" w:rsidP="00737C2F">
      <w:pPr>
        <w:jc w:val="both"/>
      </w:pPr>
      <w:r>
        <w:tab/>
      </w:r>
      <w:r w:rsidR="00607D92">
        <w:t>Com este movimento o jogador poderá adicionar força gravitacional para cima, fazendo com que Nonda suba plataformas.</w:t>
      </w:r>
    </w:p>
    <w:p w14:paraId="512A0B72" w14:textId="14ECDF43" w:rsidR="00737C2F" w:rsidRDefault="00737C2F" w:rsidP="00737C2F">
      <w:pPr>
        <w:jc w:val="both"/>
      </w:pPr>
    </w:p>
    <w:p w14:paraId="5E3DC862" w14:textId="231239C3" w:rsidR="00737C2F" w:rsidRDefault="00607D92" w:rsidP="00737C2F">
      <w:pPr>
        <w:pStyle w:val="Heading5"/>
      </w:pPr>
      <w:r>
        <w:t>Toque</w:t>
      </w:r>
      <w:r w:rsidR="00737C2F">
        <w:t xml:space="preserve"> </w:t>
      </w:r>
      <w:r>
        <w:t>em Objetos</w:t>
      </w:r>
      <w:r w:rsidR="00702317">
        <w:t xml:space="preserve"> da Fase</w:t>
      </w:r>
    </w:p>
    <w:p w14:paraId="2250A6B3" w14:textId="290C58DF" w:rsidR="00737C2F" w:rsidRDefault="00737C2F" w:rsidP="00737C2F"/>
    <w:p w14:paraId="59BA2A6B" w14:textId="2686D97F" w:rsidR="00737C2F" w:rsidRPr="00AB3814" w:rsidRDefault="00607D92" w:rsidP="00737C2F">
      <w:pPr>
        <w:jc w:val="both"/>
      </w:pPr>
      <w:r>
        <w:tab/>
        <w:t xml:space="preserve">No toque, </w:t>
      </w:r>
      <w:r w:rsidR="00737C2F">
        <w:t xml:space="preserve">o jogador poderá fazer alguma ação de </w:t>
      </w:r>
      <w:r>
        <w:t xml:space="preserve">coleta ou </w:t>
      </w:r>
      <w:r w:rsidR="00737C2F">
        <w:t xml:space="preserve">ataque, dependendo </w:t>
      </w:r>
      <w:r w:rsidR="004737FB">
        <w:t>do que está ele está tocando.</w:t>
      </w:r>
      <w:r w:rsidR="00563685">
        <w:t xml:space="preserve"> Para os </w:t>
      </w:r>
      <w:r w:rsidR="004737FB">
        <w:t>inimigos</w:t>
      </w:r>
      <w:r w:rsidR="00563685">
        <w:t>,</w:t>
      </w:r>
      <w:r w:rsidR="004737FB">
        <w:t xml:space="preserve"> é contabilizado ação de ataque (entende como a </w:t>
      </w:r>
      <w:r w:rsidR="00F05D6D">
        <w:t>expulsão</w:t>
      </w:r>
      <w:r w:rsidR="004737FB">
        <w:t xml:space="preserve"> do predador </w:t>
      </w:r>
      <w:r w:rsidR="00F05D6D">
        <w:t>da</w:t>
      </w:r>
      <w:r w:rsidR="004737FB">
        <w:t xml:space="preserve"> </w:t>
      </w:r>
      <w:r w:rsidR="00F05D6D">
        <w:t>fase</w:t>
      </w:r>
      <w:r w:rsidR="004737FB">
        <w:t>). Para os itens, contabiliza os pontos de acordo com o item tocado</w:t>
      </w:r>
      <w:r w:rsidR="00563685">
        <w:t>.</w:t>
      </w:r>
      <w:r w:rsidR="004737FB">
        <w:t xml:space="preserve"> Se o toque é em um item não saudável, então será retirado pontos e possível vida </w:t>
      </w:r>
      <w:r w:rsidR="004737FB" w:rsidRPr="00AB3814">
        <w:rPr>
          <w:color w:val="000000" w:themeColor="text1"/>
        </w:rPr>
        <w:t xml:space="preserve">(ver </w:t>
      </w:r>
      <w:r w:rsidR="00AB3814" w:rsidRPr="00AB3814">
        <w:rPr>
          <w:color w:val="000000" w:themeColor="text1"/>
        </w:rPr>
        <w:t xml:space="preserve">tópico </w:t>
      </w:r>
      <w:r w:rsidR="00AB3814">
        <w:rPr>
          <w:color w:val="000000" w:themeColor="text1"/>
        </w:rPr>
        <w:t>"</w:t>
      </w:r>
      <w:r w:rsidR="00AB3814" w:rsidRPr="00AB3814">
        <w:rPr>
          <w:color w:val="000000" w:themeColor="text1"/>
        </w:rPr>
        <w:t>Itens</w:t>
      </w:r>
      <w:r w:rsidR="00AB3814">
        <w:rPr>
          <w:color w:val="000000" w:themeColor="text1"/>
        </w:rPr>
        <w:t>"</w:t>
      </w:r>
      <w:r w:rsidR="004737FB" w:rsidRPr="00AB3814">
        <w:rPr>
          <w:color w:val="000000" w:themeColor="text1"/>
        </w:rPr>
        <w:t>).</w:t>
      </w:r>
    </w:p>
    <w:p w14:paraId="1F467BF3" w14:textId="7A08C96A" w:rsidR="00737C2F" w:rsidRDefault="006F1569" w:rsidP="00737C2F">
      <w:pPr>
        <w:jc w:val="both"/>
      </w:pPr>
      <w:r>
        <w:rPr>
          <w:noProof/>
          <w:lang w:val="en-US" w:eastAsia="en-US"/>
        </w:rPr>
        <w:drawing>
          <wp:inline distT="0" distB="0" distL="0" distR="0" wp14:anchorId="67EFDE47" wp14:editId="0676EC09">
            <wp:extent cx="5509895" cy="1790700"/>
            <wp:effectExtent l="0" t="0" r="1905" b="12700"/>
            <wp:docPr id="25" name="Picture 25" descr="../../../../../../Downloads/Nonda_Screenshots/Screenshot_20160627-15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Nonda_Screenshots/Screenshot_20160627-1503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6971" t="32437" r="5666" b="13832"/>
                    <a:stretch/>
                  </pic:blipFill>
                  <pic:spPr bwMode="auto">
                    <a:xfrm>
                      <a:off x="0" y="0"/>
                      <a:ext cx="5535279" cy="1798950"/>
                    </a:xfrm>
                    <a:prstGeom prst="rect">
                      <a:avLst/>
                    </a:prstGeom>
                    <a:noFill/>
                    <a:ln>
                      <a:noFill/>
                    </a:ln>
                    <a:extLst>
                      <a:ext uri="{53640926-AAD7-44D8-BBD7-CCE9431645EC}">
                        <a14:shadowObscured xmlns:a14="http://schemas.microsoft.com/office/drawing/2010/main"/>
                      </a:ext>
                    </a:extLst>
                  </pic:spPr>
                </pic:pic>
              </a:graphicData>
            </a:graphic>
          </wp:inline>
        </w:drawing>
      </w:r>
    </w:p>
    <w:p w14:paraId="4C460045" w14:textId="68A11D1C" w:rsidR="00737C2F" w:rsidRPr="00737C2F" w:rsidRDefault="00737C2F" w:rsidP="00737C2F">
      <w:pPr>
        <w:pStyle w:val="Heading3"/>
      </w:pPr>
      <w:r>
        <w:t>Botões de Interface</w:t>
      </w:r>
    </w:p>
    <w:p w14:paraId="2D354A51" w14:textId="61E90A60" w:rsidR="00737C2F" w:rsidRDefault="00737C2F" w:rsidP="00737C2F"/>
    <w:p w14:paraId="443FF0FF" w14:textId="3A1BC4DF" w:rsidR="00737C2F" w:rsidRDefault="00737C2F" w:rsidP="00737C2F">
      <w:pPr>
        <w:jc w:val="both"/>
      </w:pPr>
      <w:r>
        <w:tab/>
        <w:t>Os botões de interface fazem ações que vão além do controle básico do personagem. São botões que atuam independente do controle do personagem, mas que pode se tornar um bom complemento para o gameplay.</w:t>
      </w:r>
    </w:p>
    <w:p w14:paraId="0128B216" w14:textId="71EB5874" w:rsidR="00CA08FE" w:rsidRDefault="00CA08FE" w:rsidP="00CA08FE">
      <w:pPr>
        <w:jc w:val="both"/>
      </w:pPr>
    </w:p>
    <w:p w14:paraId="6CAD6116" w14:textId="7489DAF5" w:rsidR="00CA08FE" w:rsidRDefault="00CA08FE" w:rsidP="00CA08FE">
      <w:pPr>
        <w:pStyle w:val="Heading5"/>
      </w:pPr>
      <w:r>
        <w:t xml:space="preserve">Botão de </w:t>
      </w:r>
      <w:r w:rsidR="00A36C9D">
        <w:t>“</w:t>
      </w:r>
      <w:r w:rsidR="00353265">
        <w:t>Pausar</w:t>
      </w:r>
      <w:r>
        <w:t>”</w:t>
      </w:r>
    </w:p>
    <w:p w14:paraId="0EA15FE2" w14:textId="1DB71B78" w:rsidR="00CA08FE" w:rsidRDefault="00CA08FE" w:rsidP="00CA08FE"/>
    <w:p w14:paraId="14A59274" w14:textId="1BFD92C4" w:rsidR="00CA08FE" w:rsidRDefault="00353265" w:rsidP="00CA08FE">
      <w:pPr>
        <w:jc w:val="both"/>
      </w:pPr>
      <w:r>
        <w:tab/>
      </w:r>
      <w:r w:rsidRPr="004A7B8C">
        <w:rPr>
          <w:highlight w:val="yellow"/>
        </w:rPr>
        <w:t>Ao clicar no botão Pausar, o jogador interrompe</w:t>
      </w:r>
      <w:r w:rsidR="00CA08FE" w:rsidRPr="004A7B8C">
        <w:rPr>
          <w:highlight w:val="yellow"/>
        </w:rPr>
        <w:t xml:space="preserve"> o jogo, e uma caixa de diálogo escrita como </w:t>
      </w:r>
      <w:r w:rsidR="00A36C9D">
        <w:rPr>
          <w:highlight w:val="yellow"/>
        </w:rPr>
        <w:t>“</w:t>
      </w:r>
      <w:r w:rsidR="00CA08FE" w:rsidRPr="004A7B8C">
        <w:rPr>
          <w:highlight w:val="yellow"/>
        </w:rPr>
        <w:t xml:space="preserve">Jogo Pausado” é mostrada. Nesta janela é mostrado </w:t>
      </w:r>
      <w:r w:rsidR="00C33BFB" w:rsidRPr="004A7B8C">
        <w:rPr>
          <w:highlight w:val="yellow"/>
        </w:rPr>
        <w:t>três</w:t>
      </w:r>
      <w:r w:rsidR="00CA08FE" w:rsidRPr="004A7B8C">
        <w:rPr>
          <w:highlight w:val="yellow"/>
        </w:rPr>
        <w:t xml:space="preserve"> novos botões de interface, o botão </w:t>
      </w:r>
      <w:r w:rsidR="00A36C9D">
        <w:rPr>
          <w:highlight w:val="yellow"/>
        </w:rPr>
        <w:t>“</w:t>
      </w:r>
      <w:r w:rsidR="00C33BFB" w:rsidRPr="004A7B8C">
        <w:rPr>
          <w:highlight w:val="yellow"/>
        </w:rPr>
        <w:t>Retomar</w:t>
      </w:r>
      <w:r w:rsidR="0021720F" w:rsidRPr="004A7B8C">
        <w:rPr>
          <w:highlight w:val="yellow"/>
        </w:rPr>
        <w:t xml:space="preserve">”, </w:t>
      </w:r>
      <w:r w:rsidR="00A36C9D">
        <w:rPr>
          <w:highlight w:val="yellow"/>
        </w:rPr>
        <w:t>“</w:t>
      </w:r>
      <w:r w:rsidR="00C33BFB" w:rsidRPr="004A7B8C">
        <w:rPr>
          <w:highlight w:val="yellow"/>
        </w:rPr>
        <w:t>Ver Tutorial</w:t>
      </w:r>
      <w:r w:rsidR="00CA08FE" w:rsidRPr="004A7B8C">
        <w:rPr>
          <w:highlight w:val="yellow"/>
        </w:rPr>
        <w:t xml:space="preserve">” e o botão </w:t>
      </w:r>
      <w:r w:rsidR="00A36C9D">
        <w:rPr>
          <w:highlight w:val="yellow"/>
        </w:rPr>
        <w:t>“</w:t>
      </w:r>
      <w:r w:rsidR="00C33BFB" w:rsidRPr="004A7B8C">
        <w:rPr>
          <w:highlight w:val="yellow"/>
        </w:rPr>
        <w:t>Sair</w:t>
      </w:r>
      <w:r w:rsidR="00CA08FE" w:rsidRPr="004A7B8C">
        <w:rPr>
          <w:highlight w:val="yellow"/>
        </w:rPr>
        <w:t xml:space="preserve"> para o Menu”.</w:t>
      </w:r>
    </w:p>
    <w:p w14:paraId="694B2A19" w14:textId="43857A56" w:rsidR="00CA08FE" w:rsidRDefault="00CA08FE" w:rsidP="00CA08FE">
      <w:pPr>
        <w:jc w:val="both"/>
      </w:pPr>
    </w:p>
    <w:p w14:paraId="72B3123A" w14:textId="5436B9CE" w:rsidR="00CA08FE" w:rsidRDefault="00CA08FE" w:rsidP="00CA08FE">
      <w:pPr>
        <w:pStyle w:val="Heading6"/>
      </w:pPr>
      <w:r>
        <w:t xml:space="preserve">Botão </w:t>
      </w:r>
      <w:r w:rsidR="00A36C9D">
        <w:t>“</w:t>
      </w:r>
      <w:r>
        <w:t>Retomar”</w:t>
      </w:r>
    </w:p>
    <w:p w14:paraId="75BBA256" w14:textId="7AD0AED2" w:rsidR="00CA08FE" w:rsidRDefault="00CA08FE" w:rsidP="00CA08FE"/>
    <w:p w14:paraId="32CFA4D4" w14:textId="621E418B" w:rsidR="00CA08FE" w:rsidRDefault="00CA08FE" w:rsidP="00CA08FE">
      <w:pPr>
        <w:jc w:val="both"/>
      </w:pPr>
      <w:r>
        <w:tab/>
        <w:t xml:space="preserve">Ao clicar no botão </w:t>
      </w:r>
      <w:r w:rsidR="00A36C9D">
        <w:t>“</w:t>
      </w:r>
      <w:r w:rsidRPr="00353265">
        <w:rPr>
          <w:highlight w:val="yellow"/>
        </w:rPr>
        <w:t>Retomar</w:t>
      </w:r>
      <w:r w:rsidR="00353265">
        <w:t xml:space="preserve">”, o jogador sai do estado </w:t>
      </w:r>
      <w:r w:rsidR="00A36C9D">
        <w:t>“</w:t>
      </w:r>
      <w:r w:rsidR="00353265">
        <w:t>Pausado</w:t>
      </w:r>
      <w:r>
        <w:t xml:space="preserve">” e volta para o </w:t>
      </w:r>
      <w:r w:rsidRPr="00980577">
        <w:rPr>
          <w:i/>
        </w:rPr>
        <w:t>gameplay</w:t>
      </w:r>
      <w:r>
        <w:t xml:space="preserve"> de onde havia parado.</w:t>
      </w:r>
    </w:p>
    <w:p w14:paraId="6EFBE03D" w14:textId="1810414C" w:rsidR="00CA08FE" w:rsidRDefault="00CA08FE" w:rsidP="00CA08FE">
      <w:pPr>
        <w:jc w:val="both"/>
      </w:pPr>
    </w:p>
    <w:p w14:paraId="42A5AC38" w14:textId="59969DFC" w:rsidR="00CA08FE" w:rsidRDefault="00CA08FE" w:rsidP="00CA08FE">
      <w:pPr>
        <w:pStyle w:val="Heading6"/>
      </w:pPr>
      <w:r>
        <w:t xml:space="preserve">Botão </w:t>
      </w:r>
      <w:r w:rsidR="00A36C9D">
        <w:t>“</w:t>
      </w:r>
      <w:r>
        <w:t>Voltar para o Menu”</w:t>
      </w:r>
    </w:p>
    <w:p w14:paraId="65C7F3B2" w14:textId="1E22A819" w:rsidR="00CA08FE" w:rsidRDefault="00CA08FE" w:rsidP="00CA08FE"/>
    <w:p w14:paraId="32978AD1" w14:textId="2D1388D6" w:rsidR="00CA08FE" w:rsidRDefault="00CA08FE" w:rsidP="00A8497C">
      <w:pPr>
        <w:jc w:val="both"/>
      </w:pPr>
      <w:r>
        <w:tab/>
        <w:t xml:space="preserve">Ao clicar no botão </w:t>
      </w:r>
      <w:r w:rsidR="00A36C9D">
        <w:t>“</w:t>
      </w:r>
      <w:r>
        <w:t xml:space="preserve">Voltar para o Menu”, </w:t>
      </w:r>
      <w:r w:rsidR="00894CF8">
        <w:t>o jogador retoma</w:t>
      </w:r>
      <w:r w:rsidR="00980577">
        <w:t xml:space="preserve"> </w:t>
      </w:r>
      <w:r w:rsidR="00894CF8">
        <w:t xml:space="preserve">ao menu principal </w:t>
      </w:r>
      <w:r w:rsidR="00980577">
        <w:t>do jogo.</w:t>
      </w:r>
    </w:p>
    <w:p w14:paraId="231D6503" w14:textId="77777777" w:rsidR="00B67511" w:rsidRDefault="00B67511" w:rsidP="00A8497C">
      <w:pPr>
        <w:jc w:val="both"/>
      </w:pPr>
    </w:p>
    <w:p w14:paraId="6F3AC8B4" w14:textId="77777777" w:rsidR="00B67511" w:rsidRDefault="00B67511">
      <w:pPr>
        <w:rPr>
          <w:rFonts w:asciiTheme="majorHAnsi" w:eastAsiaTheme="majorEastAsia" w:hAnsiTheme="majorHAnsi" w:cstheme="majorBidi"/>
          <w:i/>
          <w:iCs/>
          <w:color w:val="0D5571" w:themeColor="accent1" w:themeShade="7F"/>
        </w:rPr>
      </w:pPr>
      <w:r>
        <w:br w:type="page"/>
      </w:r>
    </w:p>
    <w:p w14:paraId="6B2E3C60" w14:textId="7352242C" w:rsidR="00A8497C" w:rsidRDefault="00A8497C" w:rsidP="00A8497C">
      <w:pPr>
        <w:pStyle w:val="Heading1"/>
      </w:pPr>
      <w:r>
        <w:t>Plataforma</w:t>
      </w:r>
    </w:p>
    <w:p w14:paraId="31429782" w14:textId="1D14C4E9" w:rsidR="00A8497C" w:rsidRDefault="00A8497C" w:rsidP="00A8497C"/>
    <w:p w14:paraId="40D2DD23" w14:textId="0CB6E381" w:rsidR="00A8497C" w:rsidRDefault="00A8497C" w:rsidP="00A8497C">
      <w:pPr>
        <w:jc w:val="both"/>
      </w:pPr>
      <w:r>
        <w:tab/>
        <w:t xml:space="preserve">O jogo </w:t>
      </w:r>
      <w:r w:rsidR="009D12A2">
        <w:t>Nonda</w:t>
      </w:r>
      <w:r>
        <w:t xml:space="preserve"> será feito para plataformas mobiles, que vão desde celulares até </w:t>
      </w:r>
      <w:r w:rsidRPr="00A8497C">
        <w:rPr>
          <w:i/>
        </w:rPr>
        <w:t>tablets</w:t>
      </w:r>
      <w:r>
        <w:t xml:space="preserve">. Serão lançadas versões para dispositivos com sistema </w:t>
      </w:r>
      <w:proofErr w:type="spellStart"/>
      <w:r w:rsidRPr="00A8497C">
        <w:rPr>
          <w:i/>
        </w:rPr>
        <w:t>Android</w:t>
      </w:r>
      <w:proofErr w:type="spellEnd"/>
      <w:r>
        <w:t xml:space="preserve">, dispositivos com sistema </w:t>
      </w:r>
      <w:proofErr w:type="spellStart"/>
      <w:r w:rsidRPr="00A8497C">
        <w:rPr>
          <w:i/>
        </w:rPr>
        <w:t>iOS</w:t>
      </w:r>
      <w:proofErr w:type="spellEnd"/>
      <w:r>
        <w:t xml:space="preserve">. A motivação para que o jogo seja lançado para estas plataformas em questão, é decorrente </w:t>
      </w:r>
      <w:r w:rsidR="00D569D5">
        <w:t xml:space="preserve">do expressivo </w:t>
      </w:r>
      <w:proofErr w:type="spellStart"/>
      <w:r w:rsidR="00D569D5">
        <w:t>aumento</w:t>
      </w:r>
      <w:r>
        <w:t>do</w:t>
      </w:r>
      <w:proofErr w:type="spellEnd"/>
      <w:r>
        <w:t xml:space="preserve"> uso destes dispositivos</w:t>
      </w:r>
      <w:r w:rsidR="00D569D5">
        <w:t xml:space="preserve"> no mercado</w:t>
      </w:r>
      <w:r>
        <w:t xml:space="preserve">, e pela grande expansão do mercado </w:t>
      </w:r>
      <w:r w:rsidRPr="00A8497C">
        <w:rPr>
          <w:i/>
        </w:rPr>
        <w:t>mobile</w:t>
      </w:r>
      <w:r>
        <w:t>, principalmente em território nacional. Outro grande motivo é pelo fato do público alvo (crianças</w:t>
      </w:r>
      <w:r w:rsidR="00D569D5">
        <w:t xml:space="preserve"> entre</w:t>
      </w:r>
      <w:r w:rsidR="009D12A2">
        <w:t xml:space="preserve"> 8 e 11 anos</w:t>
      </w:r>
      <w:r>
        <w:t>) estarem cada vez mais ligada</w:t>
      </w:r>
      <w:r w:rsidR="009D12A2">
        <w:t xml:space="preserve">s com esse tipo de dispositivo, passíveis de utilização </w:t>
      </w:r>
      <w:r>
        <w:t>do jogo</w:t>
      </w:r>
      <w:r w:rsidR="009D12A2">
        <w:t xml:space="preserve"> na sala de aula</w:t>
      </w:r>
      <w:r>
        <w:t>.</w:t>
      </w:r>
    </w:p>
    <w:p w14:paraId="2BC519B9" w14:textId="77777777" w:rsidR="00C514A0" w:rsidRDefault="00C514A0" w:rsidP="00A8497C">
      <w:pPr>
        <w:jc w:val="both"/>
      </w:pPr>
    </w:p>
    <w:p w14:paraId="7C9236B2" w14:textId="5C39A469" w:rsidR="00C514A0" w:rsidRDefault="00C514A0" w:rsidP="00C514A0">
      <w:pPr>
        <w:pStyle w:val="Heading1"/>
      </w:pPr>
      <w:r>
        <w:t>Monetização</w:t>
      </w:r>
    </w:p>
    <w:p w14:paraId="2A654290" w14:textId="339CDCC2" w:rsidR="00C514A0" w:rsidRDefault="00C514A0" w:rsidP="00C514A0"/>
    <w:p w14:paraId="23CDBED8" w14:textId="695CEE9C" w:rsidR="00C514A0" w:rsidRDefault="00C514A0" w:rsidP="00C514A0">
      <w:pPr>
        <w:jc w:val="both"/>
      </w:pPr>
      <w:r>
        <w:tab/>
        <w:t xml:space="preserve">O jogo </w:t>
      </w:r>
      <w:r w:rsidR="009D12A2">
        <w:t>Nonda</w:t>
      </w:r>
      <w:r>
        <w:t xml:space="preserve"> será distribuído gratuitamente, sendo assim, faz-se necessário a aplicação do modelo de monetização </w:t>
      </w:r>
      <w:r w:rsidR="00A36C9D">
        <w:t>“</w:t>
      </w:r>
      <w:proofErr w:type="spellStart"/>
      <w:r w:rsidRPr="00C514A0">
        <w:rPr>
          <w:i/>
        </w:rPr>
        <w:t>Free</w:t>
      </w:r>
      <w:proofErr w:type="spellEnd"/>
      <w:r w:rsidRPr="00C514A0">
        <w:rPr>
          <w:i/>
        </w:rPr>
        <w:t xml:space="preserve"> </w:t>
      </w:r>
      <w:proofErr w:type="spellStart"/>
      <w:r w:rsidRPr="00C514A0">
        <w:rPr>
          <w:i/>
        </w:rPr>
        <w:t>to</w:t>
      </w:r>
      <w:proofErr w:type="spellEnd"/>
      <w:r w:rsidRPr="00C514A0">
        <w:rPr>
          <w:i/>
        </w:rPr>
        <w:t xml:space="preserve"> Play</w:t>
      </w:r>
      <w:r>
        <w:t xml:space="preserve">”[6] que se limita em utilizar de anúncios de terceiros em pontos estratégicos dentro do produto, gerando renda a cada visualização que esse anúncio tiver. </w:t>
      </w:r>
    </w:p>
    <w:p w14:paraId="5E028550" w14:textId="75AECDC6" w:rsidR="00582C29" w:rsidRDefault="00582C29" w:rsidP="00C514A0">
      <w:pPr>
        <w:jc w:val="both"/>
      </w:pPr>
    </w:p>
    <w:p w14:paraId="4E191E63" w14:textId="25CC6EE2" w:rsidR="00582C29" w:rsidRPr="00C514A0" w:rsidRDefault="00582C29" w:rsidP="00582C29">
      <w:pPr>
        <w:pStyle w:val="Heading1"/>
      </w:pPr>
      <w:r>
        <w:t>Tempo de Desenvolvimento</w:t>
      </w:r>
    </w:p>
    <w:p w14:paraId="3B8481FC" w14:textId="2A33F5CE" w:rsidR="00980577" w:rsidRDefault="00980577" w:rsidP="00CA08FE"/>
    <w:p w14:paraId="7C3610CC" w14:textId="2378789B" w:rsidR="00582C29" w:rsidRDefault="00582C29" w:rsidP="00582C29">
      <w:pPr>
        <w:jc w:val="both"/>
      </w:pPr>
      <w:r>
        <w:tab/>
        <w:t xml:space="preserve">A proposta apresentada neste Game Design Document para com o jogo </w:t>
      </w:r>
      <w:r w:rsidR="00633389">
        <w:t>Nonda,</w:t>
      </w:r>
      <w:r w:rsidR="00C66668">
        <w:t xml:space="preserve"> estabeleceu-se um período de 7 </w:t>
      </w:r>
      <w:r w:rsidR="00633389">
        <w:t>meses* (período da bolsa)</w:t>
      </w:r>
      <w:r>
        <w:t xml:space="preserve"> </w:t>
      </w:r>
      <w:r w:rsidR="00633389">
        <w:t>para concepção, criação e desenvolvimento do jogo sério</w:t>
      </w:r>
      <w:r>
        <w:t>.</w:t>
      </w:r>
    </w:p>
    <w:p w14:paraId="713ED5FA" w14:textId="6BCC8DDD" w:rsidR="00582C29" w:rsidRDefault="00582C29" w:rsidP="00582C29">
      <w:pPr>
        <w:jc w:val="both"/>
        <w:rPr>
          <w:rStyle w:val="Emphasis"/>
        </w:rPr>
      </w:pPr>
      <w:r w:rsidRPr="00582C29">
        <w:rPr>
          <w:rStyle w:val="Emphasis"/>
        </w:rPr>
        <w:t xml:space="preserve">*Não levando em consideração possíveis imprevistos que </w:t>
      </w:r>
      <w:r w:rsidR="00BD5AFA">
        <w:rPr>
          <w:rStyle w:val="Emphasis"/>
        </w:rPr>
        <w:t>a etapa de</w:t>
      </w:r>
      <w:r w:rsidRPr="00582C29">
        <w:rPr>
          <w:rStyle w:val="Emphasis"/>
        </w:rPr>
        <w:t xml:space="preserve"> desenvolvimento poder ter</w:t>
      </w:r>
      <w:r w:rsidR="006E3F00">
        <w:rPr>
          <w:rStyle w:val="Emphasis"/>
        </w:rPr>
        <w:t xml:space="preserve"> por falta de experiência e /ou bugs de hardware/software</w:t>
      </w:r>
      <w:r w:rsidRPr="00582C29">
        <w:rPr>
          <w:rStyle w:val="Emphasis"/>
        </w:rPr>
        <w:t>.</w:t>
      </w:r>
    </w:p>
    <w:p w14:paraId="7818077C" w14:textId="25476EAA" w:rsidR="00A715A9" w:rsidRPr="00E22982" w:rsidRDefault="00A715A9" w:rsidP="00E22982">
      <w:pPr>
        <w:pStyle w:val="Heading1"/>
        <w:rPr>
          <w:rStyle w:val="Emphasis"/>
          <w:i w:val="0"/>
          <w:iCs w:val="0"/>
        </w:rPr>
      </w:pPr>
      <w:r w:rsidRPr="00E22982">
        <w:rPr>
          <w:rStyle w:val="Emphasis"/>
          <w:i w:val="0"/>
          <w:iCs w:val="0"/>
        </w:rPr>
        <w:t>Possíveis Futuros Upgrades</w:t>
      </w:r>
    </w:p>
    <w:p w14:paraId="406D36CA" w14:textId="65CC4451" w:rsidR="00A715A9" w:rsidRDefault="00A715A9" w:rsidP="00A715A9"/>
    <w:p w14:paraId="6865B276" w14:textId="3FB0C18D" w:rsidR="00A715A9" w:rsidRDefault="00A715A9" w:rsidP="00A715A9">
      <w:pPr>
        <w:jc w:val="both"/>
      </w:pPr>
      <w:r>
        <w:tab/>
        <w:t xml:space="preserve">O jogo </w:t>
      </w:r>
      <w:r w:rsidR="009D12A2">
        <w:t>Nonda</w:t>
      </w:r>
      <w:r>
        <w:t xml:space="preserve"> é extremamente passível de expansão. Seja ela com mais desafios, mais inimigos, mais personagens, mais ataques e especiais, entre diversos outros elementos que podem ser adicionados. Tais </w:t>
      </w:r>
      <w:r w:rsidRPr="00A715A9">
        <w:rPr>
          <w:i/>
        </w:rPr>
        <w:t>upgrades</w:t>
      </w:r>
      <w:r>
        <w:t xml:space="preserve"> podem ser negociados posteriormente, por levarem um tempo maior que o tempo de desenvolvimento previsto para esta versão apresentada neste Game Design Document.</w:t>
      </w:r>
    </w:p>
    <w:p w14:paraId="66CBE0C7" w14:textId="28EFED67" w:rsidR="00E0067F" w:rsidRDefault="00E0067F" w:rsidP="00E0067F">
      <w:pPr>
        <w:pStyle w:val="Heading1"/>
      </w:pPr>
      <w:r>
        <w:t>Referências</w:t>
      </w:r>
    </w:p>
    <w:p w14:paraId="177360E9" w14:textId="436BAF4B" w:rsidR="00E0067F" w:rsidRDefault="00E0067F" w:rsidP="00E0067F"/>
    <w:p w14:paraId="53E44907" w14:textId="48E961CD" w:rsidR="00794AD1" w:rsidRDefault="00794AD1" w:rsidP="00794AD1">
      <w:pPr>
        <w:keepNext/>
        <w:rPr>
          <w:rFonts w:ascii="MS Mincho" w:eastAsia="MS Mincho" w:hAnsi="MS Mincho" w:cs="MS Mincho"/>
          <w:lang w:val="en-US"/>
        </w:rPr>
      </w:pPr>
      <w:r>
        <w:t>[</w:t>
      </w:r>
      <w:r w:rsidR="00C108FD">
        <w:t>1</w:t>
      </w:r>
      <w:r>
        <w:t xml:space="preserve">] </w:t>
      </w:r>
      <w:proofErr w:type="gramStart"/>
      <w:r w:rsidR="00A36C9D" w:rsidRPr="004621DD">
        <w:t>”</w:t>
      </w:r>
      <w:r w:rsidR="001676D4" w:rsidRPr="004621DD">
        <w:t>Quais</w:t>
      </w:r>
      <w:proofErr w:type="gramEnd"/>
      <w:r w:rsidR="001676D4" w:rsidRPr="004621DD">
        <w:t xml:space="preserve"> são os gêneros de jogos de videogame? ”. Disponível em &lt; </w:t>
      </w:r>
      <w:hyperlink r:id="rId36" w:history="1">
        <w:r w:rsidR="009D7290" w:rsidRPr="004621DD">
          <w:rPr>
            <w:rStyle w:val="Hyperlink"/>
          </w:rPr>
          <w:t>http://goo.gl/lgvCaK</w:t>
        </w:r>
      </w:hyperlink>
      <w:r w:rsidR="001676D4" w:rsidRPr="004621DD">
        <w:t xml:space="preserve">&gt; </w:t>
      </w:r>
      <w:r w:rsidR="00A36C9D" w:rsidRPr="004621DD">
        <w:t>Acesso</w:t>
      </w:r>
      <w:r w:rsidR="001676D4" w:rsidRPr="004621DD">
        <w:t xml:space="preserve"> em 7 de janeiro de 2016</w:t>
      </w:r>
      <w:r w:rsidR="001676D4" w:rsidRPr="003B0B56">
        <w:rPr>
          <w:lang w:val="en-US"/>
        </w:rPr>
        <w:t>;</w:t>
      </w:r>
      <w:r w:rsidR="001676D4" w:rsidRPr="003B0B56">
        <w:rPr>
          <w:rFonts w:ascii="MS Mincho" w:eastAsia="MS Mincho" w:hAnsi="MS Mincho" w:cs="MS Mincho"/>
          <w:lang w:val="en-US"/>
        </w:rPr>
        <w:t> </w:t>
      </w:r>
    </w:p>
    <w:p w14:paraId="59FF2FFE" w14:textId="6AF932BB" w:rsidR="003F54AE" w:rsidRPr="00794AD1" w:rsidRDefault="00794AD1" w:rsidP="00794AD1">
      <w:pPr>
        <w:keepNext/>
        <w:rPr>
          <w:rFonts w:ascii="MS Mincho" w:eastAsia="MS Mincho" w:hAnsi="MS Mincho" w:cs="MS Mincho"/>
          <w:lang w:val="en-US"/>
        </w:rPr>
      </w:pPr>
      <w:r>
        <w:t>[</w:t>
      </w:r>
      <w:r w:rsidR="00C108FD">
        <w:t>2</w:t>
      </w:r>
      <w:r>
        <w:rPr>
          <w:rFonts w:ascii="MS Mincho" w:eastAsia="MS Mincho" w:hAnsi="MS Mincho" w:cs="MS Mincho"/>
          <w:lang w:val="en-US"/>
        </w:rPr>
        <w:t>]</w:t>
      </w:r>
      <w:r w:rsidR="003F54AE" w:rsidRPr="00EE62F8">
        <w:t xml:space="preserve"> “</w:t>
      </w:r>
      <w:r w:rsidR="003F54AE" w:rsidRPr="00EE62F8">
        <w:rPr>
          <w:bCs/>
          <w:lang w:val="en-US"/>
        </w:rPr>
        <w:t xml:space="preserve">How are puzzle games </w:t>
      </w:r>
      <w:r w:rsidR="004621DD" w:rsidRPr="00EE62F8">
        <w:rPr>
          <w:bCs/>
          <w:lang w:val="en-US"/>
        </w:rPr>
        <w:t>designed?</w:t>
      </w:r>
      <w:r w:rsidR="004621DD">
        <w:t xml:space="preserve"> “</w:t>
      </w:r>
      <w:r w:rsidR="003F54AE">
        <w:t xml:space="preserve">. Disponível em &lt; </w:t>
      </w:r>
      <w:hyperlink r:id="rId37" w:history="1">
        <w:r w:rsidR="007501F7" w:rsidRPr="007501F7">
          <w:rPr>
            <w:rStyle w:val="Hyperlink"/>
          </w:rPr>
          <w:t>http://goo.gl/Mjm97G</w:t>
        </w:r>
      </w:hyperlink>
      <w:r w:rsidR="003F54AE">
        <w:t xml:space="preserve">&gt; Acesso em </w:t>
      </w:r>
      <w:r w:rsidR="004621DD">
        <w:t>7 de</w:t>
      </w:r>
      <w:r w:rsidR="003F54AE">
        <w:t xml:space="preserve"> janeiro de 2016;</w:t>
      </w:r>
    </w:p>
    <w:p w14:paraId="20F945C6" w14:textId="2DB19352" w:rsidR="00A36C9D" w:rsidRPr="004621DD" w:rsidRDefault="00A36C9D" w:rsidP="00FC0963">
      <w:pPr>
        <w:keepNext/>
      </w:pPr>
      <w:r>
        <w:t>[</w:t>
      </w:r>
      <w:r w:rsidR="00C108FD">
        <w:t>3</w:t>
      </w:r>
      <w:r>
        <w:t xml:space="preserve">] </w:t>
      </w:r>
      <w:r w:rsidR="00876F72">
        <w:rPr>
          <w:lang w:val="en-US"/>
        </w:rPr>
        <w:t xml:space="preserve">"Concept: </w:t>
      </w:r>
      <w:r w:rsidR="00876F72" w:rsidRPr="007A5026">
        <w:rPr>
          <w:lang w:val="en-US"/>
        </w:rPr>
        <w:t>Endless Runner</w:t>
      </w:r>
      <w:r w:rsidR="00876F72">
        <w:rPr>
          <w:lang w:val="en-US"/>
        </w:rPr>
        <w:t xml:space="preserve"> - </w:t>
      </w:r>
      <w:r w:rsidR="00876F72" w:rsidRPr="007A5026">
        <w:rPr>
          <w:lang w:val="en-US"/>
        </w:rPr>
        <w:t>Games where the player character is constantly running</w:t>
      </w:r>
      <w:r w:rsidR="00876F72">
        <w:rPr>
          <w:lang w:val="en-US"/>
        </w:rPr>
        <w:t>"</w:t>
      </w:r>
      <w:r w:rsidR="00876F72" w:rsidRPr="007A5026">
        <w:rPr>
          <w:lang w:val="en-US"/>
        </w:rPr>
        <w:t>.</w:t>
      </w:r>
      <w:r w:rsidR="00876F72" w:rsidRPr="007A5026">
        <w:t xml:space="preserve"> </w:t>
      </w:r>
      <w:r w:rsidR="00876F72">
        <w:t xml:space="preserve">Disponível em &lt; </w:t>
      </w:r>
      <w:hyperlink r:id="rId38" w:history="1">
        <w:r w:rsidR="00876F72" w:rsidRPr="009D7290">
          <w:rPr>
            <w:rStyle w:val="Hyperlink"/>
          </w:rPr>
          <w:t>http://goo.gl/bEWNXk</w:t>
        </w:r>
      </w:hyperlink>
      <w:r w:rsidR="00876F72">
        <w:t>&gt; Acesso em 12 de dezembro de 2015;</w:t>
      </w:r>
    </w:p>
    <w:p w14:paraId="127C15A0" w14:textId="3A367C2F" w:rsidR="007A5026" w:rsidRPr="00FC0963" w:rsidRDefault="007A5026" w:rsidP="00FC0963">
      <w:pPr>
        <w:keepNext/>
      </w:pPr>
      <w:r>
        <w:rPr>
          <w:lang w:val="en-US"/>
        </w:rPr>
        <w:t>[</w:t>
      </w:r>
      <w:r w:rsidR="00C108FD">
        <w:t>4</w:t>
      </w:r>
      <w:proofErr w:type="gramStart"/>
      <w:r>
        <w:rPr>
          <w:lang w:val="en-US"/>
        </w:rPr>
        <w:t xml:space="preserve">] </w:t>
      </w:r>
      <w:r w:rsidR="00876F72">
        <w:rPr>
          <w:lang w:val="en-US"/>
        </w:rPr>
        <w:t>”</w:t>
      </w:r>
      <w:r w:rsidR="00876F72" w:rsidRPr="00A36C9D">
        <w:rPr>
          <w:bCs/>
          <w:lang w:val="en-US"/>
        </w:rPr>
        <w:t>What</w:t>
      </w:r>
      <w:proofErr w:type="gramEnd"/>
      <w:r w:rsidR="00876F72" w:rsidRPr="00A36C9D">
        <w:rPr>
          <w:bCs/>
          <w:lang w:val="en-US"/>
        </w:rPr>
        <w:t xml:space="preserve"> is a Platform Game</w:t>
      </w:r>
      <w:r w:rsidR="00876F72">
        <w:rPr>
          <w:b/>
          <w:bCs/>
          <w:lang w:val="en-US"/>
        </w:rPr>
        <w:t>"</w:t>
      </w:r>
      <w:r w:rsidR="00876F72">
        <w:rPr>
          <w:lang w:val="en-US"/>
        </w:rPr>
        <w:t xml:space="preserve">. </w:t>
      </w:r>
      <w:r w:rsidR="00876F72" w:rsidRPr="004621DD">
        <w:t xml:space="preserve">Disponível em &lt; </w:t>
      </w:r>
      <w:hyperlink r:id="rId39" w:history="1">
        <w:r w:rsidR="00876F72" w:rsidRPr="004621DD">
          <w:rPr>
            <w:rStyle w:val="Hyperlink"/>
          </w:rPr>
          <w:t>http://goo.gl/HSmXEC</w:t>
        </w:r>
      </w:hyperlink>
      <w:r w:rsidR="00876F72" w:rsidRPr="004621DD">
        <w:t>&gt; Acesso em: 26 fevereiro de 2016</w:t>
      </w:r>
      <w:r w:rsidR="00876F72">
        <w:t>;</w:t>
      </w:r>
    </w:p>
    <w:p w14:paraId="2181A03D" w14:textId="3BDC5F72" w:rsidR="00A36C9D" w:rsidRPr="00FC0963" w:rsidRDefault="00A36C9D" w:rsidP="00FC0963">
      <w:pPr>
        <w:keepNext/>
      </w:pPr>
      <w:r>
        <w:t>[</w:t>
      </w:r>
      <w:r w:rsidR="00C108FD">
        <w:t>5</w:t>
      </w:r>
      <w:bookmarkStart w:id="1" w:name="_GoBack"/>
      <w:bookmarkEnd w:id="1"/>
      <w:r>
        <w:t xml:space="preserve">] </w:t>
      </w:r>
      <w:r w:rsidRPr="004621DD">
        <w:t>“</w:t>
      </w:r>
      <w:r w:rsidR="00EC4698" w:rsidRPr="00EC4698">
        <w:rPr>
          <w:lang w:val="en-US"/>
        </w:rPr>
        <w:t>What is a Serious Game?</w:t>
      </w:r>
      <w:r w:rsidR="00EC4698">
        <w:rPr>
          <w:lang w:val="en-US"/>
        </w:rPr>
        <w:t xml:space="preserve"> </w:t>
      </w:r>
      <w:r w:rsidRPr="004621DD">
        <w:t xml:space="preserve">”. Disponível em &lt; </w:t>
      </w:r>
      <w:hyperlink r:id="rId40" w:history="1">
        <w:r w:rsidR="00EC4698">
          <w:rPr>
            <w:rStyle w:val="Hyperlink"/>
          </w:rPr>
          <w:t>https://goo.gl/Jc1bhL</w:t>
        </w:r>
      </w:hyperlink>
      <w:r w:rsidRPr="004621DD">
        <w:t xml:space="preserve">&gt; Acesso em </w:t>
      </w:r>
      <w:r w:rsidR="00527E53">
        <w:t>7</w:t>
      </w:r>
      <w:r w:rsidRPr="004621DD">
        <w:t xml:space="preserve"> de </w:t>
      </w:r>
      <w:r w:rsidR="00C314BE">
        <w:t>janeiro</w:t>
      </w:r>
      <w:r w:rsidRPr="004621DD">
        <w:t xml:space="preserve"> de 2016;</w:t>
      </w:r>
      <w:r w:rsidRPr="004621DD">
        <w:rPr>
          <w:rFonts w:ascii="MS Mincho" w:eastAsia="MS Mincho" w:hAnsi="MS Mincho" w:cs="MS Mincho"/>
        </w:rPr>
        <w:t> </w:t>
      </w:r>
    </w:p>
    <w:p w14:paraId="2226271F" w14:textId="7A03276D" w:rsidR="009152D2" w:rsidRPr="00FC0963" w:rsidRDefault="009152D2" w:rsidP="00FC0963">
      <w:pPr>
        <w:keepNext/>
      </w:pPr>
      <w:r>
        <w:t>[</w:t>
      </w:r>
      <w:r w:rsidR="00C108FD">
        <w:t>6</w:t>
      </w:r>
      <w:r>
        <w:t xml:space="preserve">] </w:t>
      </w:r>
      <w:r w:rsidRPr="004621DD">
        <w:t xml:space="preserve">“Design de Games – Você Sabe o que é HUD? ”. Disponível em &lt; </w:t>
      </w:r>
      <w:hyperlink r:id="rId41" w:history="1">
        <w:r w:rsidRPr="004621DD">
          <w:rPr>
            <w:rStyle w:val="Hyperlink"/>
          </w:rPr>
          <w:t>http://goo.gl/4XVTbZ</w:t>
        </w:r>
      </w:hyperlink>
      <w:r w:rsidRPr="004621DD">
        <w:t>&gt; Acesso em 15 de março de 2016;</w:t>
      </w:r>
      <w:r w:rsidRPr="004621DD">
        <w:rPr>
          <w:rFonts w:ascii="MS Mincho" w:eastAsia="MS Mincho" w:hAnsi="MS Mincho" w:cs="MS Mincho"/>
        </w:rPr>
        <w:t> </w:t>
      </w:r>
    </w:p>
    <w:p w14:paraId="011F1BFE" w14:textId="77777777" w:rsidR="00A36C9D" w:rsidRPr="00A36C9D" w:rsidRDefault="00A36C9D" w:rsidP="003B0B56">
      <w:pPr>
        <w:rPr>
          <w:b/>
          <w:bCs/>
          <w:lang w:val="en-US"/>
        </w:rPr>
      </w:pPr>
    </w:p>
    <w:p w14:paraId="1D243CDA" w14:textId="77777777" w:rsidR="003B0B56" w:rsidRDefault="003B0B56" w:rsidP="00A715A9"/>
    <w:p w14:paraId="51361E59" w14:textId="67DE5921" w:rsidR="00A715A9" w:rsidRDefault="00A715A9" w:rsidP="00A715A9"/>
    <w:p w14:paraId="580E25FF" w14:textId="6D3DC97B" w:rsidR="00A715A9" w:rsidRDefault="00A715A9" w:rsidP="00A715A9"/>
    <w:p w14:paraId="76675F81" w14:textId="0DD72B6E" w:rsidR="00A715A9" w:rsidRDefault="00A715A9" w:rsidP="00A715A9"/>
    <w:p w14:paraId="12A9E691" w14:textId="53E35777" w:rsidR="00A715A9" w:rsidRDefault="00A715A9" w:rsidP="00A715A9"/>
    <w:p w14:paraId="539F4C8B" w14:textId="20D84441" w:rsidR="00A715A9" w:rsidRDefault="00A715A9" w:rsidP="00A715A9"/>
    <w:p w14:paraId="23BF2FCE" w14:textId="0149EC1A" w:rsidR="00A715A9" w:rsidRDefault="00A715A9" w:rsidP="00A715A9"/>
    <w:p w14:paraId="0BF3457D" w14:textId="6A640DE7" w:rsidR="00A715A9" w:rsidRDefault="00A715A9" w:rsidP="00A715A9"/>
    <w:p w14:paraId="1B763674" w14:textId="0784D77D" w:rsidR="00A715A9" w:rsidRDefault="00A715A9" w:rsidP="00A715A9"/>
    <w:p w14:paraId="0E4B81F2" w14:textId="11555B79" w:rsidR="00A715A9" w:rsidRDefault="00A715A9" w:rsidP="00A715A9"/>
    <w:p w14:paraId="12A2DB4B" w14:textId="4CA01DCB" w:rsidR="00A715A9" w:rsidRDefault="00A715A9" w:rsidP="00A715A9"/>
    <w:p w14:paraId="35A3D46E" w14:textId="667DAD2B" w:rsidR="00A715A9" w:rsidRDefault="00A715A9" w:rsidP="00A715A9"/>
    <w:p w14:paraId="7E692821" w14:textId="63D34F27" w:rsidR="00A715A9" w:rsidRDefault="00A715A9" w:rsidP="00A715A9"/>
    <w:p w14:paraId="27D992B9" w14:textId="51CC711A" w:rsidR="00A715A9" w:rsidRDefault="00A715A9" w:rsidP="00A715A9"/>
    <w:p w14:paraId="2B1BE41D" w14:textId="77777777" w:rsidR="00A715A9" w:rsidRDefault="00A715A9" w:rsidP="00A715A9"/>
    <w:p w14:paraId="01ADD226" w14:textId="1A7A168F" w:rsidR="00467A0F" w:rsidRPr="00E0067F" w:rsidRDefault="00582C29" w:rsidP="00582C29">
      <w:pPr>
        <w:pStyle w:val="Heading1"/>
      </w:pPr>
      <w:r>
        <w:t xml:space="preserve">Agradecimentos </w:t>
      </w:r>
      <w:r w:rsidR="00467A0F">
        <w:br/>
        <w:t xml:space="preserve"> </w:t>
      </w:r>
    </w:p>
    <w:p w14:paraId="64F27759" w14:textId="728D5896" w:rsidR="00436624" w:rsidRDefault="00BA0EA4" w:rsidP="00A715A9">
      <w:pPr>
        <w:jc w:val="both"/>
      </w:pPr>
      <w:r>
        <w:tab/>
        <w:t xml:space="preserve">Elias </w:t>
      </w:r>
      <w:r w:rsidR="00A715A9">
        <w:t>agradece</w:t>
      </w:r>
      <w:r>
        <w:t xml:space="preserve"> a oportunidade </w:t>
      </w:r>
      <w:r w:rsidR="00633389">
        <w:t xml:space="preserve">de </w:t>
      </w:r>
      <w:r>
        <w:t xml:space="preserve">criar um jogo com propósito sério usando </w:t>
      </w:r>
      <w:r w:rsidR="00633389">
        <w:t>o tema vermicompostagem para ensinar futuras gerações formas de reaproveitar resíduos sólidos urbanos.</w:t>
      </w:r>
    </w:p>
    <w:p w14:paraId="40CC55B6" w14:textId="20201B8B" w:rsidR="00A715A9" w:rsidRDefault="00A715A9" w:rsidP="00A715A9">
      <w:pPr>
        <w:jc w:val="both"/>
      </w:pPr>
    </w:p>
    <w:p w14:paraId="0ACD716D" w14:textId="7852D28B" w:rsidR="00A715A9" w:rsidRPr="00A715A9" w:rsidRDefault="00A715A9" w:rsidP="00A715A9">
      <w:pPr>
        <w:ind w:firstLine="720"/>
        <w:jc w:val="both"/>
        <w:rPr>
          <w:rStyle w:val="SubtleEmphasis"/>
        </w:rPr>
      </w:pPr>
      <w:r w:rsidRPr="00A715A9">
        <w:rPr>
          <w:rStyle w:val="SubtleEmphasis"/>
        </w:rPr>
        <w:t xml:space="preserve">Cornélio Procópio, </w:t>
      </w:r>
      <w:r w:rsidR="00BF518D">
        <w:rPr>
          <w:rStyle w:val="SubtleEmphasis"/>
        </w:rPr>
        <w:t>1</w:t>
      </w:r>
      <w:r w:rsidRPr="00A715A9">
        <w:rPr>
          <w:rStyle w:val="SubtleEmphasis"/>
        </w:rPr>
        <w:t>5 de</w:t>
      </w:r>
      <w:r w:rsidR="00BF518D">
        <w:rPr>
          <w:rStyle w:val="SubtleEmphasis"/>
        </w:rPr>
        <w:t xml:space="preserve"> fevereiro</w:t>
      </w:r>
      <w:r w:rsidRPr="00A715A9">
        <w:rPr>
          <w:rStyle w:val="SubtleEmphasis"/>
        </w:rPr>
        <w:t xml:space="preserve"> de 2016.</w:t>
      </w:r>
    </w:p>
    <w:p w14:paraId="762FA607" w14:textId="5F61A5D4" w:rsidR="00A715A9" w:rsidRDefault="00A715A9" w:rsidP="00A715A9">
      <w:pPr>
        <w:jc w:val="both"/>
      </w:pPr>
    </w:p>
    <w:p w14:paraId="4023A057" w14:textId="5E506ED5" w:rsidR="00A715A9" w:rsidRDefault="00A715A9" w:rsidP="00A715A9">
      <w:pPr>
        <w:jc w:val="both"/>
      </w:pPr>
    </w:p>
    <w:p w14:paraId="32019DF7" w14:textId="10F6A744" w:rsidR="00A715A9" w:rsidRDefault="00A715A9" w:rsidP="00A715A9">
      <w:pPr>
        <w:jc w:val="both"/>
      </w:pPr>
    </w:p>
    <w:p w14:paraId="617B922D" w14:textId="20CC3C38" w:rsidR="00A715A9" w:rsidRDefault="00A715A9" w:rsidP="00A715A9">
      <w:pPr>
        <w:jc w:val="both"/>
      </w:pPr>
    </w:p>
    <w:p w14:paraId="654C78E1" w14:textId="338C5A1E" w:rsidR="00A715A9" w:rsidRDefault="00A715A9" w:rsidP="00A715A9">
      <w:pPr>
        <w:jc w:val="center"/>
      </w:pPr>
    </w:p>
    <w:sectPr w:rsidR="00A715A9" w:rsidSect="001B1E76">
      <w:headerReference w:type="default" r:id="rId42"/>
      <w:footerReference w:type="even" r:id="rId43"/>
      <w:footerReference w:type="default" r:id="rId44"/>
      <w:pgSz w:w="11907" w:h="16839" w:code="9"/>
      <w:pgMar w:top="1701" w:right="1134" w:bottom="992" w:left="1701" w:header="612" w:footer="459" w:gutter="0"/>
      <w:pgNumType w:start="0"/>
      <w:cols w:space="720"/>
      <w:titlePg/>
      <w:docGrid w:linePitch="360"/>
      <w:printerSettings r:id="rId45"/>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B66FE1" w14:textId="77777777" w:rsidR="002727D0" w:rsidRDefault="002727D0">
      <w:pPr>
        <w:spacing w:after="0" w:line="240" w:lineRule="auto"/>
      </w:pPr>
      <w:r>
        <w:separator/>
      </w:r>
    </w:p>
  </w:endnote>
  <w:endnote w:type="continuationSeparator" w:id="0">
    <w:p w14:paraId="59566CD7" w14:textId="77777777" w:rsidR="002727D0" w:rsidRDefault="002727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Palatino Linotype">
    <w:panose1 w:val="02040502050505030304"/>
    <w:charset w:val="00"/>
    <w:family w:val="auto"/>
    <w:pitch w:val="variable"/>
    <w:sig w:usb0="E0000287" w:usb1="40000013" w:usb2="00000000" w:usb3="00000000" w:csb0="0000019F" w:csb1="00000000"/>
  </w:font>
  <w:font w:name="Century Gothic">
    <w:panose1 w:val="020B0502020202020204"/>
    <w:charset w:val="00"/>
    <w:family w:val="auto"/>
    <w:pitch w:val="variable"/>
    <w:sig w:usb0="00000287" w:usb1="00000000" w:usb2="00000000" w:usb3="00000000" w:csb0="000000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Symbol">
    <w:panose1 w:val="00000000000000000000"/>
    <w:charset w:val="02"/>
    <w:family w:val="auto"/>
    <w:pitch w:val="variable"/>
    <w:sig w:usb0="00000000" w:usb1="10000000" w:usb2="00000000" w:usb3="00000000" w:csb0="80000000" w:csb1="00000000"/>
  </w:font>
  <w:font w:name="Wingdings 2">
    <w:panose1 w:val="05020102010507070707"/>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56EFDA" w14:textId="77777777" w:rsidR="002727D0" w:rsidRDefault="002727D0">
    <w:pPr>
      <w:jc w:val="right"/>
    </w:pPr>
  </w:p>
  <w:p w14:paraId="4C3C5BDB" w14:textId="77777777" w:rsidR="002727D0" w:rsidRDefault="002727D0">
    <w:pPr>
      <w:jc w:val="right"/>
    </w:pPr>
    <w:r>
      <w:fldChar w:fldCharType="begin"/>
    </w:r>
    <w:r>
      <w:instrText>PAGE   \* MERGEFORMAT</w:instrText>
    </w:r>
    <w:r>
      <w:fldChar w:fldCharType="separate"/>
    </w:r>
    <w:r>
      <w:t>2</w:t>
    </w:r>
    <w:r>
      <w:fldChar w:fldCharType="end"/>
    </w:r>
    <w:r>
      <w:t xml:space="preserve"> </w:t>
    </w:r>
    <w:r>
      <w:rPr>
        <w:color w:val="27CED7" w:themeColor="accent3"/>
      </w:rPr>
      <w:sym w:font="Wingdings 2" w:char="F097"/>
    </w:r>
    <w:r>
      <w:t xml:space="preserve"> </w:t>
    </w:r>
  </w:p>
  <w:p w14:paraId="429CBC59" w14:textId="77777777" w:rsidR="002727D0" w:rsidRDefault="002727D0">
    <w:pPr>
      <w:jc w:val="right"/>
    </w:pPr>
    <w:r>
      <w:rPr>
        <w:noProof/>
        <w:lang w:val="en-US" w:eastAsia="en-US"/>
      </w:rPr>
      <mc:AlternateContent>
        <mc:Choice Requires="wpg">
          <w:drawing>
            <wp:inline distT="0" distB="0" distL="0" distR="0" wp14:anchorId="6C86ACD7" wp14:editId="05A19AD6">
              <wp:extent cx="2327910" cy="45085"/>
              <wp:effectExtent l="9525" t="9525" r="15240" b="12065"/>
              <wp:docPr id="3"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71"/>
                        <a:chOff x="7606" y="15084"/>
                        <a:chExt cx="3666" cy="71"/>
                      </a:xfrm>
                    </wpg:grpSpPr>
                    <wps:wsp>
                      <wps:cNvPr id="6" name="AutoShape 5"/>
                      <wps:cNvCnPr>
                        <a:cxnSpLocks noChangeShapeType="1"/>
                      </wps:cNvCnPr>
                      <wps:spPr bwMode="auto">
                        <a:xfrm rot="10800000">
                          <a:off x="8548" y="15084"/>
                          <a:ext cx="2723" cy="0"/>
                        </a:xfrm>
                        <a:prstGeom prst="straightConnector1">
                          <a:avLst/>
                        </a:prstGeom>
                        <a:noFill/>
                        <a:ln w="19050">
                          <a:solidFill>
                            <a:srgbClr val="438086"/>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7" name="AutoShape 6"/>
                      <wps:cNvCnPr>
                        <a:cxnSpLocks noChangeShapeType="1"/>
                      </wps:cNvCnPr>
                      <wps:spPr bwMode="auto">
                        <a:xfrm rot="10800000">
                          <a:off x="7606" y="15155"/>
                          <a:ext cx="3666" cy="0"/>
                        </a:xfrm>
                        <a:prstGeom prst="straightConnector1">
                          <a:avLst/>
                        </a:prstGeom>
                        <a:noFill/>
                        <a:ln w="3175">
                          <a:solidFill>
                            <a:srgbClr val="438086"/>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cx="http://schemas.microsoft.com/office/drawing/2014/chartex" xmlns:cx1="http://schemas.microsoft.com/office/drawing/2015/9/8/chartex" xmlns:cx2="http://schemas.microsoft.com/office/drawing/2015/10/21/chartex" xmlns:w16se="http://schemas.microsoft.com/office/word/2015/wordml/symex">
          <w:pict>
            <v:group w14:anchorId="3CF56DDB" id="Grupo 4"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">
              <v:shapetype id="_x0000_t32" coordsize="21600,21600" o:spt="32" o:oned="t" path="m,l21600,21600e" filled="f">
                <v:path arrowok="t" fillok="f" o:connecttype="none"/>
                <o:lock v:ext="edit" shapetype="t"/>
              </v:shapetype>
              <v:shape id="AutoShape 5" o:spid="_x0000_s1027" type="#_x0000_t32" style="position:absolute;left:8548;top:15084;width:2723;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" strokecolor="#438086" strokeweight="1.5pt"/>
              <v:shape id="AutoShape 6" o:spid="_x0000_s1028" type="#_x0000_t32" style="position:absolute;left:7606;top:15155;width:3666;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" strokecolor="#438086" strokeweight=".25pt"/>
              <w10:anchorlock/>
            </v:group>
          </w:pict>
        </mc:Fallback>
      </mc:AlternateContent>
    </w:r>
  </w:p>
  <w:p w14:paraId="11F2695E" w14:textId="77777777" w:rsidR="002727D0" w:rsidRDefault="002727D0">
    <w:pPr>
      <w:pStyle w:val="NoSpacing"/>
      <w:rPr>
        <w:sz w:val="2"/>
        <w:szCs w:val="2"/>
      </w:rPr>
    </w:pPr>
  </w:p>
  <w:p w14:paraId="1BC0F61F" w14:textId="77777777" w:rsidR="002727D0" w:rsidRDefault="002727D0"/>
  <w:p w14:paraId="54AEB4DD" w14:textId="77777777" w:rsidR="002727D0" w:rsidRDefault="002727D0"/>
  <w:p w14:paraId="4D5D6591" w14:textId="77777777" w:rsidR="002727D0" w:rsidRDefault="002727D0"/>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EFAEC" w14:textId="77777777" w:rsidR="002727D0" w:rsidRDefault="002727D0">
    <w:pPr>
      <w:pStyle w:val="Footer"/>
      <w:jc w:val="center"/>
      <w:rPr>
        <w:color w:val="1CADE4" w:themeColor="accent1"/>
      </w:rPr>
    </w:pPr>
    <w:r>
      <w:rPr>
        <w:color w:val="1CADE4" w:themeColor="accent1"/>
      </w:rPr>
      <w:t xml:space="preserve">Page </w:t>
    </w:r>
    <w:r>
      <w:rPr>
        <w:color w:val="1CADE4" w:themeColor="accent1"/>
      </w:rPr>
      <w:fldChar w:fldCharType="begin"/>
    </w:r>
    <w:r>
      <w:rPr>
        <w:color w:val="1CADE4" w:themeColor="accent1"/>
      </w:rPr>
      <w:instrText xml:space="preserve"> PAGE  \* Arabic  \* MERGEFORMAT </w:instrText>
    </w:r>
    <w:r>
      <w:rPr>
        <w:color w:val="1CADE4" w:themeColor="accent1"/>
      </w:rPr>
      <w:fldChar w:fldCharType="separate"/>
    </w:r>
    <w:r w:rsidR="003B6878">
      <w:rPr>
        <w:noProof/>
        <w:color w:val="1CADE4" w:themeColor="accent1"/>
      </w:rPr>
      <w:t>20</w:t>
    </w:r>
    <w:r>
      <w:rPr>
        <w:color w:val="1CADE4" w:themeColor="accent1"/>
      </w:rPr>
      <w:fldChar w:fldCharType="end"/>
    </w:r>
    <w:r>
      <w:rPr>
        <w:color w:val="1CADE4" w:themeColor="accent1"/>
      </w:rPr>
      <w:t xml:space="preserve"> </w:t>
    </w:r>
    <w:proofErr w:type="spellStart"/>
    <w:r>
      <w:rPr>
        <w:color w:val="1CADE4" w:themeColor="accent1"/>
      </w:rPr>
      <w:t>of</w:t>
    </w:r>
    <w:proofErr w:type="spellEnd"/>
    <w:r>
      <w:rPr>
        <w:color w:val="1CADE4" w:themeColor="accent1"/>
      </w:rPr>
      <w:t xml:space="preserve"> </w:t>
    </w:r>
    <w:r>
      <w:rPr>
        <w:color w:val="1CADE4" w:themeColor="accent1"/>
      </w:rPr>
      <w:fldChar w:fldCharType="begin"/>
    </w:r>
    <w:r>
      <w:rPr>
        <w:color w:val="1CADE4" w:themeColor="accent1"/>
      </w:rPr>
      <w:instrText xml:space="preserve"> NUMPAGES  \* Arabic  \* MERGEFORMAT </w:instrText>
    </w:r>
    <w:r>
      <w:rPr>
        <w:color w:val="1CADE4" w:themeColor="accent1"/>
      </w:rPr>
      <w:fldChar w:fldCharType="separate"/>
    </w:r>
    <w:r w:rsidR="003B6878">
      <w:rPr>
        <w:noProof/>
        <w:color w:val="1CADE4" w:themeColor="accent1"/>
      </w:rPr>
      <w:t>23</w:t>
    </w:r>
    <w:r>
      <w:rPr>
        <w:color w:val="1CADE4" w:themeColor="accent1"/>
      </w:rPr>
      <w:fldChar w:fldCharType="end"/>
    </w:r>
  </w:p>
  <w:p w14:paraId="23ADA039" w14:textId="282E097E" w:rsidR="002727D0" w:rsidRDefault="002727D0">
    <w:pP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5B4E59" w14:textId="77777777" w:rsidR="002727D0" w:rsidRDefault="002727D0">
      <w:pPr>
        <w:spacing w:after="0" w:line="240" w:lineRule="auto"/>
      </w:pPr>
      <w:r>
        <w:separator/>
      </w:r>
    </w:p>
  </w:footnote>
  <w:footnote w:type="continuationSeparator" w:id="0">
    <w:p w14:paraId="78151BAE" w14:textId="77777777" w:rsidR="002727D0" w:rsidRDefault="002727D0">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1CADE4" w:themeColor="accent1"/>
      </w:rPr>
      <w:alias w:val="Título"/>
      <w:id w:val="828099071"/>
      <w:dataBinding w:prefixMappings="xmlns:ns0='http://schemas.openxmlformats.org/package/2006/metadata/core-properties' xmlns:ns1='http://purl.org/dc/elements/1.1/'" w:xpath="/ns0:coreProperties[1]/ns1:title[1]" w:storeItemID="{6C3C8BC8-F283-45AE-878A-BAB7291924A1}"/>
      <w:text/>
    </w:sdtPr>
    <w:sdtContent>
      <w:p w14:paraId="10F70A9E" w14:textId="454033CF" w:rsidR="002727D0" w:rsidRDefault="002727D0">
        <w:pPr>
          <w:spacing w:after="0"/>
          <w:jc w:val="center"/>
          <w:rPr>
            <w:color w:val="DFE3E5" w:themeColor="background2"/>
          </w:rPr>
        </w:pPr>
        <w:r>
          <w:rPr>
            <w:color w:val="1CADE4" w:themeColor="accent1"/>
          </w:rPr>
          <w:t>Nonda</w:t>
        </w:r>
      </w:p>
    </w:sdtContent>
  </w:sdt>
  <w:p w14:paraId="705F154E" w14:textId="77777777" w:rsidR="002727D0" w:rsidRDefault="002727D0">
    <w:pPr>
      <w:jc w:val="center"/>
      <w:rPr>
        <w:color w:val="1CADE4" w:themeColor="accent1"/>
      </w:rPr>
    </w:pPr>
    <w:r>
      <w:rPr>
        <w:color w:val="1CADE4" w:themeColor="accent1"/>
      </w:rPr>
      <w:sym w:font="Symbol" w:char="F0B7"/>
    </w:r>
    <w:r>
      <w:rPr>
        <w:color w:val="1CADE4" w:themeColor="accent1"/>
      </w:rPr>
      <w:t xml:space="preserve"> </w:t>
    </w:r>
    <w:r>
      <w:rPr>
        <w:color w:val="1CADE4" w:themeColor="accent1"/>
      </w:rPr>
      <w:sym w:font="Symbol" w:char="F0B7"/>
    </w:r>
    <w:r>
      <w:rPr>
        <w:color w:val="1CADE4" w:themeColor="accent1"/>
      </w:rPr>
      <w:t xml:space="preserve"> </w:t>
    </w:r>
    <w:r>
      <w:rPr>
        <w:color w:val="1CADE4" w:themeColor="accent1"/>
      </w:rPr>
      <w:sym w:font="Symbol" w:char="F0B7"/>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382127E"/>
    <w:multiLevelType w:val="hybridMultilevel"/>
    <w:tmpl w:val="FEB862B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revisionView w:markup="0"/>
  <w:defaultTabStop w:val="720"/>
  <w:hyphenationZone w:val="4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0A99"/>
    <w:rsid w:val="00015D55"/>
    <w:rsid w:val="00022A3E"/>
    <w:rsid w:val="00022CD9"/>
    <w:rsid w:val="000369B0"/>
    <w:rsid w:val="00036CDB"/>
    <w:rsid w:val="0004603B"/>
    <w:rsid w:val="000511F4"/>
    <w:rsid w:val="00054A07"/>
    <w:rsid w:val="00073348"/>
    <w:rsid w:val="0007456C"/>
    <w:rsid w:val="00075675"/>
    <w:rsid w:val="00081746"/>
    <w:rsid w:val="00087BCB"/>
    <w:rsid w:val="00090816"/>
    <w:rsid w:val="00094355"/>
    <w:rsid w:val="000A471F"/>
    <w:rsid w:val="000B168F"/>
    <w:rsid w:val="000B4369"/>
    <w:rsid w:val="000B5217"/>
    <w:rsid w:val="000C59D6"/>
    <w:rsid w:val="000E3870"/>
    <w:rsid w:val="000E6BA3"/>
    <w:rsid w:val="000F54C3"/>
    <w:rsid w:val="00103499"/>
    <w:rsid w:val="001243BB"/>
    <w:rsid w:val="0012676A"/>
    <w:rsid w:val="00134601"/>
    <w:rsid w:val="0014247C"/>
    <w:rsid w:val="001438D2"/>
    <w:rsid w:val="001520C7"/>
    <w:rsid w:val="001569E6"/>
    <w:rsid w:val="001676D4"/>
    <w:rsid w:val="00167AFA"/>
    <w:rsid w:val="00170AFE"/>
    <w:rsid w:val="001922C0"/>
    <w:rsid w:val="001A22F9"/>
    <w:rsid w:val="001A500F"/>
    <w:rsid w:val="001B1E76"/>
    <w:rsid w:val="001B2878"/>
    <w:rsid w:val="001B36D6"/>
    <w:rsid w:val="001B3B13"/>
    <w:rsid w:val="001C03AF"/>
    <w:rsid w:val="001C58B1"/>
    <w:rsid w:val="001E39FE"/>
    <w:rsid w:val="001E76EE"/>
    <w:rsid w:val="0021720F"/>
    <w:rsid w:val="0022130F"/>
    <w:rsid w:val="00230E7C"/>
    <w:rsid w:val="002433E5"/>
    <w:rsid w:val="00250986"/>
    <w:rsid w:val="00260804"/>
    <w:rsid w:val="002727D0"/>
    <w:rsid w:val="00275704"/>
    <w:rsid w:val="0028187F"/>
    <w:rsid w:val="002845A3"/>
    <w:rsid w:val="002A2F88"/>
    <w:rsid w:val="002A5268"/>
    <w:rsid w:val="002C1AF6"/>
    <w:rsid w:val="002E1053"/>
    <w:rsid w:val="003143D5"/>
    <w:rsid w:val="00316636"/>
    <w:rsid w:val="0031721D"/>
    <w:rsid w:val="0032715D"/>
    <w:rsid w:val="003410A1"/>
    <w:rsid w:val="003514CC"/>
    <w:rsid w:val="00353265"/>
    <w:rsid w:val="0037239F"/>
    <w:rsid w:val="003771D5"/>
    <w:rsid w:val="0038182C"/>
    <w:rsid w:val="00383512"/>
    <w:rsid w:val="00384AC7"/>
    <w:rsid w:val="0038543C"/>
    <w:rsid w:val="00387746"/>
    <w:rsid w:val="003A1B2D"/>
    <w:rsid w:val="003A304F"/>
    <w:rsid w:val="003A7728"/>
    <w:rsid w:val="003B0B56"/>
    <w:rsid w:val="003B3284"/>
    <w:rsid w:val="003B3D2C"/>
    <w:rsid w:val="003B6878"/>
    <w:rsid w:val="003C04B3"/>
    <w:rsid w:val="003C5177"/>
    <w:rsid w:val="003D5871"/>
    <w:rsid w:val="003E1F92"/>
    <w:rsid w:val="003E7522"/>
    <w:rsid w:val="003F54AE"/>
    <w:rsid w:val="00403272"/>
    <w:rsid w:val="00436624"/>
    <w:rsid w:val="004535A0"/>
    <w:rsid w:val="004621DD"/>
    <w:rsid w:val="00466166"/>
    <w:rsid w:val="00467A0F"/>
    <w:rsid w:val="00472408"/>
    <w:rsid w:val="004737FB"/>
    <w:rsid w:val="004813AF"/>
    <w:rsid w:val="00492A71"/>
    <w:rsid w:val="0049303F"/>
    <w:rsid w:val="00497D4C"/>
    <w:rsid w:val="004A7B8C"/>
    <w:rsid w:val="004B248E"/>
    <w:rsid w:val="004B2859"/>
    <w:rsid w:val="004B45A5"/>
    <w:rsid w:val="004D0F97"/>
    <w:rsid w:val="004D6A8F"/>
    <w:rsid w:val="004E0C23"/>
    <w:rsid w:val="004F4D15"/>
    <w:rsid w:val="004F6CDE"/>
    <w:rsid w:val="004F7B06"/>
    <w:rsid w:val="004F7B0E"/>
    <w:rsid w:val="00500805"/>
    <w:rsid w:val="00505247"/>
    <w:rsid w:val="005157BE"/>
    <w:rsid w:val="00515934"/>
    <w:rsid w:val="005163C5"/>
    <w:rsid w:val="005164F5"/>
    <w:rsid w:val="00517943"/>
    <w:rsid w:val="00527E53"/>
    <w:rsid w:val="0053071B"/>
    <w:rsid w:val="00537DDF"/>
    <w:rsid w:val="00540013"/>
    <w:rsid w:val="0054221C"/>
    <w:rsid w:val="0055211B"/>
    <w:rsid w:val="00555511"/>
    <w:rsid w:val="005612A2"/>
    <w:rsid w:val="00563685"/>
    <w:rsid w:val="00563FCD"/>
    <w:rsid w:val="00565C2C"/>
    <w:rsid w:val="00567AFA"/>
    <w:rsid w:val="00570977"/>
    <w:rsid w:val="00582C29"/>
    <w:rsid w:val="00583525"/>
    <w:rsid w:val="00586823"/>
    <w:rsid w:val="005912E5"/>
    <w:rsid w:val="005920A1"/>
    <w:rsid w:val="005B4BBF"/>
    <w:rsid w:val="005C08AF"/>
    <w:rsid w:val="005C31B1"/>
    <w:rsid w:val="005D0A99"/>
    <w:rsid w:val="00607D92"/>
    <w:rsid w:val="00613AD0"/>
    <w:rsid w:val="00617EEC"/>
    <w:rsid w:val="006323D9"/>
    <w:rsid w:val="00633389"/>
    <w:rsid w:val="006505F5"/>
    <w:rsid w:val="00655B63"/>
    <w:rsid w:val="006747DC"/>
    <w:rsid w:val="00682659"/>
    <w:rsid w:val="006845F3"/>
    <w:rsid w:val="006A51D3"/>
    <w:rsid w:val="006C1755"/>
    <w:rsid w:val="006D0127"/>
    <w:rsid w:val="006D2EAF"/>
    <w:rsid w:val="006D6051"/>
    <w:rsid w:val="006E3F00"/>
    <w:rsid w:val="006F1569"/>
    <w:rsid w:val="006F5858"/>
    <w:rsid w:val="006F64DE"/>
    <w:rsid w:val="00702317"/>
    <w:rsid w:val="00707B8B"/>
    <w:rsid w:val="007125F3"/>
    <w:rsid w:val="00713BFD"/>
    <w:rsid w:val="007141F0"/>
    <w:rsid w:val="00715701"/>
    <w:rsid w:val="007358F9"/>
    <w:rsid w:val="00737C2F"/>
    <w:rsid w:val="007469E3"/>
    <w:rsid w:val="007501F7"/>
    <w:rsid w:val="007700C6"/>
    <w:rsid w:val="00784D45"/>
    <w:rsid w:val="00787CB7"/>
    <w:rsid w:val="00794AD1"/>
    <w:rsid w:val="00796483"/>
    <w:rsid w:val="007A0AAC"/>
    <w:rsid w:val="007A1D13"/>
    <w:rsid w:val="007A31DC"/>
    <w:rsid w:val="007A5026"/>
    <w:rsid w:val="007A7B64"/>
    <w:rsid w:val="007B4BD6"/>
    <w:rsid w:val="007B7711"/>
    <w:rsid w:val="007C3955"/>
    <w:rsid w:val="007D683D"/>
    <w:rsid w:val="007E764D"/>
    <w:rsid w:val="007F0F76"/>
    <w:rsid w:val="007F2AF7"/>
    <w:rsid w:val="00810D4C"/>
    <w:rsid w:val="00815B2F"/>
    <w:rsid w:val="00837697"/>
    <w:rsid w:val="008469A7"/>
    <w:rsid w:val="0085282F"/>
    <w:rsid w:val="00854078"/>
    <w:rsid w:val="00856505"/>
    <w:rsid w:val="00864787"/>
    <w:rsid w:val="00871EAE"/>
    <w:rsid w:val="008727F4"/>
    <w:rsid w:val="00876F72"/>
    <w:rsid w:val="008847C9"/>
    <w:rsid w:val="00894CF8"/>
    <w:rsid w:val="008A33F1"/>
    <w:rsid w:val="008A7FBD"/>
    <w:rsid w:val="008E3E45"/>
    <w:rsid w:val="008F2B8D"/>
    <w:rsid w:val="008F6207"/>
    <w:rsid w:val="008F68D1"/>
    <w:rsid w:val="008F7F4A"/>
    <w:rsid w:val="009013CD"/>
    <w:rsid w:val="00905236"/>
    <w:rsid w:val="00907D7F"/>
    <w:rsid w:val="00910324"/>
    <w:rsid w:val="00910B0F"/>
    <w:rsid w:val="009152D2"/>
    <w:rsid w:val="009226BD"/>
    <w:rsid w:val="00923A81"/>
    <w:rsid w:val="009404AE"/>
    <w:rsid w:val="0094179C"/>
    <w:rsid w:val="0094522A"/>
    <w:rsid w:val="00952B86"/>
    <w:rsid w:val="009627B0"/>
    <w:rsid w:val="00975170"/>
    <w:rsid w:val="00980577"/>
    <w:rsid w:val="009951F1"/>
    <w:rsid w:val="0099685B"/>
    <w:rsid w:val="009A0784"/>
    <w:rsid w:val="009A1D9A"/>
    <w:rsid w:val="009A3220"/>
    <w:rsid w:val="009A4B39"/>
    <w:rsid w:val="009A7184"/>
    <w:rsid w:val="009C5D96"/>
    <w:rsid w:val="009D12A2"/>
    <w:rsid w:val="009D29B0"/>
    <w:rsid w:val="009D43A7"/>
    <w:rsid w:val="009D7290"/>
    <w:rsid w:val="009E29A9"/>
    <w:rsid w:val="00A01F7D"/>
    <w:rsid w:val="00A077EB"/>
    <w:rsid w:val="00A31AE4"/>
    <w:rsid w:val="00A34FC7"/>
    <w:rsid w:val="00A368D8"/>
    <w:rsid w:val="00A36C9D"/>
    <w:rsid w:val="00A42431"/>
    <w:rsid w:val="00A434A4"/>
    <w:rsid w:val="00A715A9"/>
    <w:rsid w:val="00A746A7"/>
    <w:rsid w:val="00A8497C"/>
    <w:rsid w:val="00A84B8F"/>
    <w:rsid w:val="00A975B0"/>
    <w:rsid w:val="00AA6182"/>
    <w:rsid w:val="00AB0606"/>
    <w:rsid w:val="00AB3814"/>
    <w:rsid w:val="00AB44EC"/>
    <w:rsid w:val="00AC7023"/>
    <w:rsid w:val="00AC7DAF"/>
    <w:rsid w:val="00AD1B17"/>
    <w:rsid w:val="00AD2F17"/>
    <w:rsid w:val="00AD3E38"/>
    <w:rsid w:val="00AD48F3"/>
    <w:rsid w:val="00AE2BC4"/>
    <w:rsid w:val="00B104FF"/>
    <w:rsid w:val="00B10987"/>
    <w:rsid w:val="00B1405E"/>
    <w:rsid w:val="00B159D9"/>
    <w:rsid w:val="00B247A8"/>
    <w:rsid w:val="00B4113D"/>
    <w:rsid w:val="00B42CAB"/>
    <w:rsid w:val="00B44359"/>
    <w:rsid w:val="00B47B3F"/>
    <w:rsid w:val="00B556D0"/>
    <w:rsid w:val="00B67511"/>
    <w:rsid w:val="00B74C38"/>
    <w:rsid w:val="00B90FA7"/>
    <w:rsid w:val="00B939F1"/>
    <w:rsid w:val="00B94EEC"/>
    <w:rsid w:val="00BA0EA4"/>
    <w:rsid w:val="00BA174F"/>
    <w:rsid w:val="00BA4FC0"/>
    <w:rsid w:val="00BA555D"/>
    <w:rsid w:val="00BA6D9F"/>
    <w:rsid w:val="00BB1BF4"/>
    <w:rsid w:val="00BB24A8"/>
    <w:rsid w:val="00BD1FC3"/>
    <w:rsid w:val="00BD5AFA"/>
    <w:rsid w:val="00BD6619"/>
    <w:rsid w:val="00BD6A81"/>
    <w:rsid w:val="00BE4006"/>
    <w:rsid w:val="00BE66B5"/>
    <w:rsid w:val="00BF518D"/>
    <w:rsid w:val="00BF78E1"/>
    <w:rsid w:val="00C108FD"/>
    <w:rsid w:val="00C14748"/>
    <w:rsid w:val="00C27ABF"/>
    <w:rsid w:val="00C314BE"/>
    <w:rsid w:val="00C33BFB"/>
    <w:rsid w:val="00C41638"/>
    <w:rsid w:val="00C514A0"/>
    <w:rsid w:val="00C53A2F"/>
    <w:rsid w:val="00C634ED"/>
    <w:rsid w:val="00C66668"/>
    <w:rsid w:val="00C669DF"/>
    <w:rsid w:val="00C727E0"/>
    <w:rsid w:val="00C753BE"/>
    <w:rsid w:val="00C7717F"/>
    <w:rsid w:val="00C779E8"/>
    <w:rsid w:val="00C82D6A"/>
    <w:rsid w:val="00C95789"/>
    <w:rsid w:val="00CA08FE"/>
    <w:rsid w:val="00CA38FB"/>
    <w:rsid w:val="00CA3E08"/>
    <w:rsid w:val="00CB1BE0"/>
    <w:rsid w:val="00CB27DC"/>
    <w:rsid w:val="00CB78EF"/>
    <w:rsid w:val="00CC017E"/>
    <w:rsid w:val="00CD7141"/>
    <w:rsid w:val="00CE2BF3"/>
    <w:rsid w:val="00CF1D9E"/>
    <w:rsid w:val="00D0002A"/>
    <w:rsid w:val="00D001FB"/>
    <w:rsid w:val="00D2489A"/>
    <w:rsid w:val="00D27B28"/>
    <w:rsid w:val="00D34453"/>
    <w:rsid w:val="00D3690C"/>
    <w:rsid w:val="00D3707E"/>
    <w:rsid w:val="00D401C0"/>
    <w:rsid w:val="00D569D5"/>
    <w:rsid w:val="00D60107"/>
    <w:rsid w:val="00D63059"/>
    <w:rsid w:val="00D72120"/>
    <w:rsid w:val="00D74600"/>
    <w:rsid w:val="00D76271"/>
    <w:rsid w:val="00D80669"/>
    <w:rsid w:val="00D95947"/>
    <w:rsid w:val="00D9731A"/>
    <w:rsid w:val="00DB091D"/>
    <w:rsid w:val="00DB6C8B"/>
    <w:rsid w:val="00DB7D4C"/>
    <w:rsid w:val="00DC5A3D"/>
    <w:rsid w:val="00DD49B9"/>
    <w:rsid w:val="00DE724A"/>
    <w:rsid w:val="00DF041F"/>
    <w:rsid w:val="00DF30DD"/>
    <w:rsid w:val="00DF52A0"/>
    <w:rsid w:val="00E0067F"/>
    <w:rsid w:val="00E10388"/>
    <w:rsid w:val="00E10BDB"/>
    <w:rsid w:val="00E11609"/>
    <w:rsid w:val="00E11D24"/>
    <w:rsid w:val="00E1376E"/>
    <w:rsid w:val="00E14E35"/>
    <w:rsid w:val="00E17722"/>
    <w:rsid w:val="00E21DC2"/>
    <w:rsid w:val="00E22982"/>
    <w:rsid w:val="00E23538"/>
    <w:rsid w:val="00E25D69"/>
    <w:rsid w:val="00E2766E"/>
    <w:rsid w:val="00E4345A"/>
    <w:rsid w:val="00E55476"/>
    <w:rsid w:val="00E57C92"/>
    <w:rsid w:val="00E57CA4"/>
    <w:rsid w:val="00E6718A"/>
    <w:rsid w:val="00E746D0"/>
    <w:rsid w:val="00E90AD1"/>
    <w:rsid w:val="00EB245A"/>
    <w:rsid w:val="00EC4698"/>
    <w:rsid w:val="00EC77D7"/>
    <w:rsid w:val="00ED0AAF"/>
    <w:rsid w:val="00ED4698"/>
    <w:rsid w:val="00ED780E"/>
    <w:rsid w:val="00EE0760"/>
    <w:rsid w:val="00EE18CB"/>
    <w:rsid w:val="00EE56BE"/>
    <w:rsid w:val="00EE62F8"/>
    <w:rsid w:val="00EF11A4"/>
    <w:rsid w:val="00EF3F26"/>
    <w:rsid w:val="00EF57DD"/>
    <w:rsid w:val="00F01A28"/>
    <w:rsid w:val="00F05A48"/>
    <w:rsid w:val="00F05D6D"/>
    <w:rsid w:val="00F178BC"/>
    <w:rsid w:val="00F207EB"/>
    <w:rsid w:val="00F3546C"/>
    <w:rsid w:val="00F40B0C"/>
    <w:rsid w:val="00F4554B"/>
    <w:rsid w:val="00F518AC"/>
    <w:rsid w:val="00F663A6"/>
    <w:rsid w:val="00F757BD"/>
    <w:rsid w:val="00FA0074"/>
    <w:rsid w:val="00FA010D"/>
    <w:rsid w:val="00FA1361"/>
    <w:rsid w:val="00FC0963"/>
    <w:rsid w:val="00FD507C"/>
    <w:rsid w:val="00FD714B"/>
    <w:rsid w:val="00FF0A9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7B389B68"/>
  <w15:docId w15:val="{6E6B5094-4825-482D-9771-20BEF62F2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57BE"/>
  </w:style>
  <w:style w:type="paragraph" w:styleId="Heading1">
    <w:name w:val="heading 1"/>
    <w:basedOn w:val="Normal"/>
    <w:next w:val="Normal"/>
    <w:link w:val="Heading1Char"/>
    <w:uiPriority w:val="9"/>
    <w:qFormat/>
    <w:rsid w:val="005157BE"/>
    <w:pPr>
      <w:keepNext/>
      <w:keepLines/>
      <w:spacing w:before="480" w:after="0"/>
      <w:outlineLvl w:val="0"/>
    </w:pPr>
    <w:rPr>
      <w:rFonts w:asciiTheme="majorHAnsi" w:eastAsiaTheme="majorEastAsia" w:hAnsiTheme="majorHAnsi" w:cstheme="majorBidi"/>
      <w:b/>
      <w:bCs/>
      <w:color w:val="1481AB" w:themeColor="accent1" w:themeShade="BF"/>
      <w:sz w:val="28"/>
      <w:szCs w:val="28"/>
    </w:rPr>
  </w:style>
  <w:style w:type="paragraph" w:styleId="Heading2">
    <w:name w:val="heading 2"/>
    <w:basedOn w:val="Normal"/>
    <w:next w:val="Normal"/>
    <w:link w:val="Heading2Char"/>
    <w:uiPriority w:val="9"/>
    <w:unhideWhenUsed/>
    <w:qFormat/>
    <w:rsid w:val="005157BE"/>
    <w:pPr>
      <w:keepNext/>
      <w:keepLines/>
      <w:spacing w:before="200" w:after="0"/>
      <w:outlineLvl w:val="1"/>
    </w:pPr>
    <w:rPr>
      <w:rFonts w:asciiTheme="majorHAnsi" w:eastAsiaTheme="majorEastAsia" w:hAnsiTheme="majorHAnsi" w:cstheme="majorBidi"/>
      <w:b/>
      <w:bCs/>
      <w:color w:val="1CADE4" w:themeColor="accent1"/>
      <w:sz w:val="26"/>
      <w:szCs w:val="26"/>
    </w:rPr>
  </w:style>
  <w:style w:type="paragraph" w:styleId="Heading3">
    <w:name w:val="heading 3"/>
    <w:basedOn w:val="Normal"/>
    <w:next w:val="Normal"/>
    <w:link w:val="Heading3Char"/>
    <w:uiPriority w:val="9"/>
    <w:unhideWhenUsed/>
    <w:qFormat/>
    <w:rsid w:val="005157BE"/>
    <w:pPr>
      <w:keepNext/>
      <w:keepLines/>
      <w:spacing w:before="200" w:after="0"/>
      <w:outlineLvl w:val="2"/>
    </w:pPr>
    <w:rPr>
      <w:rFonts w:asciiTheme="majorHAnsi" w:eastAsiaTheme="majorEastAsia" w:hAnsiTheme="majorHAnsi" w:cstheme="majorBidi"/>
      <w:b/>
      <w:bCs/>
      <w:color w:val="1CADE4" w:themeColor="accent1"/>
    </w:rPr>
  </w:style>
  <w:style w:type="paragraph" w:styleId="Heading4">
    <w:name w:val="heading 4"/>
    <w:basedOn w:val="Normal"/>
    <w:next w:val="Normal"/>
    <w:link w:val="Heading4Char"/>
    <w:uiPriority w:val="9"/>
    <w:unhideWhenUsed/>
    <w:qFormat/>
    <w:rsid w:val="005157BE"/>
    <w:pPr>
      <w:keepNext/>
      <w:keepLines/>
      <w:spacing w:before="200" w:after="0"/>
      <w:outlineLvl w:val="3"/>
    </w:pPr>
    <w:rPr>
      <w:rFonts w:asciiTheme="majorHAnsi" w:eastAsiaTheme="majorEastAsia" w:hAnsiTheme="majorHAnsi" w:cstheme="majorBidi"/>
      <w:b/>
      <w:bCs/>
      <w:i/>
      <w:iCs/>
      <w:color w:val="1CADE4" w:themeColor="accent1"/>
    </w:rPr>
  </w:style>
  <w:style w:type="paragraph" w:styleId="Heading5">
    <w:name w:val="heading 5"/>
    <w:basedOn w:val="Normal"/>
    <w:next w:val="Normal"/>
    <w:link w:val="Heading5Char"/>
    <w:uiPriority w:val="9"/>
    <w:unhideWhenUsed/>
    <w:qFormat/>
    <w:rsid w:val="005157BE"/>
    <w:pPr>
      <w:keepNext/>
      <w:keepLines/>
      <w:spacing w:before="200" w:after="0"/>
      <w:outlineLvl w:val="4"/>
    </w:pPr>
    <w:rPr>
      <w:rFonts w:asciiTheme="majorHAnsi" w:eastAsiaTheme="majorEastAsia" w:hAnsiTheme="majorHAnsi" w:cstheme="majorBidi"/>
      <w:color w:val="0D5571" w:themeColor="accent1" w:themeShade="7F"/>
    </w:rPr>
  </w:style>
  <w:style w:type="paragraph" w:styleId="Heading6">
    <w:name w:val="heading 6"/>
    <w:basedOn w:val="Normal"/>
    <w:next w:val="Normal"/>
    <w:link w:val="Heading6Char"/>
    <w:uiPriority w:val="9"/>
    <w:unhideWhenUsed/>
    <w:qFormat/>
    <w:rsid w:val="005157BE"/>
    <w:pPr>
      <w:keepNext/>
      <w:keepLines/>
      <w:spacing w:before="200" w:after="0"/>
      <w:outlineLvl w:val="5"/>
    </w:pPr>
    <w:rPr>
      <w:rFonts w:asciiTheme="majorHAnsi" w:eastAsiaTheme="majorEastAsia" w:hAnsiTheme="majorHAnsi" w:cstheme="majorBidi"/>
      <w:i/>
      <w:iCs/>
      <w:color w:val="0D5571" w:themeColor="accent1" w:themeShade="7F"/>
    </w:rPr>
  </w:style>
  <w:style w:type="paragraph" w:styleId="Heading7">
    <w:name w:val="heading 7"/>
    <w:basedOn w:val="Normal"/>
    <w:next w:val="Normal"/>
    <w:link w:val="Heading7Char"/>
    <w:uiPriority w:val="9"/>
    <w:semiHidden/>
    <w:unhideWhenUsed/>
    <w:qFormat/>
    <w:rsid w:val="005157B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157BE"/>
    <w:pPr>
      <w:keepNext/>
      <w:keepLines/>
      <w:spacing w:before="200" w:after="0"/>
      <w:outlineLvl w:val="7"/>
    </w:pPr>
    <w:rPr>
      <w:rFonts w:asciiTheme="majorHAnsi" w:eastAsiaTheme="majorEastAsia" w:hAnsiTheme="majorHAnsi" w:cstheme="majorBidi"/>
      <w:color w:val="1CADE4" w:themeColor="accent1"/>
      <w:sz w:val="20"/>
      <w:szCs w:val="20"/>
    </w:rPr>
  </w:style>
  <w:style w:type="paragraph" w:styleId="Heading9">
    <w:name w:val="heading 9"/>
    <w:basedOn w:val="Normal"/>
    <w:next w:val="Normal"/>
    <w:link w:val="Heading9Char"/>
    <w:uiPriority w:val="9"/>
    <w:semiHidden/>
    <w:unhideWhenUsed/>
    <w:qFormat/>
    <w:rsid w:val="005157B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57BE"/>
    <w:rPr>
      <w:rFonts w:asciiTheme="majorHAnsi" w:eastAsiaTheme="majorEastAsia" w:hAnsiTheme="majorHAnsi" w:cstheme="majorBidi"/>
      <w:b/>
      <w:bCs/>
      <w:color w:val="1481AB" w:themeColor="accent1" w:themeShade="BF"/>
      <w:sz w:val="28"/>
      <w:szCs w:val="28"/>
    </w:rPr>
  </w:style>
  <w:style w:type="character" w:customStyle="1" w:styleId="Heading2Char">
    <w:name w:val="Heading 2 Char"/>
    <w:basedOn w:val="DefaultParagraphFont"/>
    <w:link w:val="Heading2"/>
    <w:uiPriority w:val="9"/>
    <w:rsid w:val="005157BE"/>
    <w:rPr>
      <w:rFonts w:asciiTheme="majorHAnsi" w:eastAsiaTheme="majorEastAsia" w:hAnsiTheme="majorHAnsi" w:cstheme="majorBidi"/>
      <w:b/>
      <w:bCs/>
      <w:color w:val="1CADE4" w:themeColor="accent1"/>
      <w:sz w:val="26"/>
      <w:szCs w:val="26"/>
    </w:rPr>
  </w:style>
  <w:style w:type="character" w:customStyle="1" w:styleId="Heading3Char">
    <w:name w:val="Heading 3 Char"/>
    <w:basedOn w:val="DefaultParagraphFont"/>
    <w:link w:val="Heading3"/>
    <w:uiPriority w:val="9"/>
    <w:rsid w:val="005157BE"/>
    <w:rPr>
      <w:rFonts w:asciiTheme="majorHAnsi" w:eastAsiaTheme="majorEastAsia" w:hAnsiTheme="majorHAnsi" w:cstheme="majorBidi"/>
      <w:b/>
      <w:bCs/>
      <w:color w:val="1CADE4" w:themeColor="accent1"/>
    </w:rPr>
  </w:style>
  <w:style w:type="paragraph" w:styleId="Title">
    <w:name w:val="Title"/>
    <w:basedOn w:val="Normal"/>
    <w:next w:val="Normal"/>
    <w:link w:val="TitleChar"/>
    <w:uiPriority w:val="10"/>
    <w:qFormat/>
    <w:rsid w:val="005157BE"/>
    <w:pPr>
      <w:pBdr>
        <w:bottom w:val="single" w:sz="8" w:space="4" w:color="1CADE4" w:themeColor="accent1"/>
      </w:pBdr>
      <w:spacing w:after="300" w:line="240" w:lineRule="auto"/>
      <w:contextualSpacing/>
    </w:pPr>
    <w:rPr>
      <w:rFonts w:asciiTheme="majorHAnsi" w:eastAsiaTheme="majorEastAsia" w:hAnsiTheme="majorHAnsi" w:cstheme="majorBidi"/>
      <w:color w:val="264356" w:themeColor="text2" w:themeShade="BF"/>
      <w:spacing w:val="5"/>
      <w:sz w:val="52"/>
      <w:szCs w:val="52"/>
    </w:rPr>
  </w:style>
  <w:style w:type="character" w:customStyle="1" w:styleId="TitleChar">
    <w:name w:val="Title Char"/>
    <w:basedOn w:val="DefaultParagraphFont"/>
    <w:link w:val="Title"/>
    <w:uiPriority w:val="10"/>
    <w:rsid w:val="005157BE"/>
    <w:rPr>
      <w:rFonts w:asciiTheme="majorHAnsi" w:eastAsiaTheme="majorEastAsia" w:hAnsiTheme="majorHAnsi" w:cstheme="majorBidi"/>
      <w:color w:val="264356" w:themeColor="text2" w:themeShade="BF"/>
      <w:spacing w:val="5"/>
      <w:sz w:val="52"/>
      <w:szCs w:val="52"/>
    </w:rPr>
  </w:style>
  <w:style w:type="paragraph" w:styleId="Subtitle">
    <w:name w:val="Subtitle"/>
    <w:basedOn w:val="Normal"/>
    <w:next w:val="Normal"/>
    <w:link w:val="SubtitleChar"/>
    <w:uiPriority w:val="11"/>
    <w:qFormat/>
    <w:rsid w:val="005157BE"/>
    <w:pPr>
      <w:numPr>
        <w:ilvl w:val="1"/>
      </w:numPr>
    </w:pPr>
    <w:rPr>
      <w:rFonts w:asciiTheme="majorHAnsi" w:eastAsiaTheme="majorEastAsia" w:hAnsiTheme="majorHAnsi" w:cstheme="majorBidi"/>
      <w:i/>
      <w:iCs/>
      <w:color w:val="1CADE4" w:themeColor="accent1"/>
      <w:spacing w:val="15"/>
      <w:sz w:val="24"/>
      <w:szCs w:val="24"/>
    </w:rPr>
  </w:style>
  <w:style w:type="character" w:customStyle="1" w:styleId="SubtitleChar">
    <w:name w:val="Subtitle Char"/>
    <w:basedOn w:val="DefaultParagraphFont"/>
    <w:link w:val="Subtitle"/>
    <w:uiPriority w:val="11"/>
    <w:rsid w:val="005157BE"/>
    <w:rPr>
      <w:rFonts w:asciiTheme="majorHAnsi" w:eastAsiaTheme="majorEastAsia" w:hAnsiTheme="majorHAnsi" w:cstheme="majorBidi"/>
      <w:i/>
      <w:iCs/>
      <w:color w:val="1CADE4" w:themeColor="accent1"/>
      <w:spacing w:val="15"/>
      <w:sz w:val="24"/>
      <w:szCs w:val="24"/>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eastAsiaTheme="minorEastAsia"/>
    </w:rPr>
  </w:style>
  <w:style w:type="paragraph" w:styleId="NoSpacing">
    <w:name w:val="No Spacing"/>
    <w:link w:val="NoSpacingChar"/>
    <w:uiPriority w:val="1"/>
    <w:qFormat/>
    <w:rsid w:val="005157BE"/>
    <w:pPr>
      <w:spacing w:after="0" w:line="240" w:lineRule="auto"/>
    </w:pPr>
  </w:style>
  <w:style w:type="character" w:customStyle="1" w:styleId="NoSpacingChar">
    <w:name w:val="No Spacing Char"/>
    <w:basedOn w:val="DefaultParagraphFont"/>
    <w:link w:val="NoSpacing"/>
    <w:uiPriority w:val="1"/>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heme="minorEastAsia" w:hAnsi="Tahoma" w:cs="Tahoma"/>
      <w:sz w:val="16"/>
      <w:szCs w:val="16"/>
    </w:rPr>
  </w:style>
  <w:style w:type="character" w:customStyle="1" w:styleId="Heading4Char">
    <w:name w:val="Heading 4 Char"/>
    <w:basedOn w:val="DefaultParagraphFont"/>
    <w:link w:val="Heading4"/>
    <w:uiPriority w:val="9"/>
    <w:rsid w:val="005157BE"/>
    <w:rPr>
      <w:rFonts w:asciiTheme="majorHAnsi" w:eastAsiaTheme="majorEastAsia" w:hAnsiTheme="majorHAnsi" w:cstheme="majorBidi"/>
      <w:b/>
      <w:bCs/>
      <w:i/>
      <w:iCs/>
      <w:color w:val="1CADE4" w:themeColor="accent1"/>
    </w:rPr>
  </w:style>
  <w:style w:type="character" w:customStyle="1" w:styleId="Heading5Char">
    <w:name w:val="Heading 5 Char"/>
    <w:basedOn w:val="DefaultParagraphFont"/>
    <w:link w:val="Heading5"/>
    <w:uiPriority w:val="9"/>
    <w:rsid w:val="005157BE"/>
    <w:rPr>
      <w:rFonts w:asciiTheme="majorHAnsi" w:eastAsiaTheme="majorEastAsia" w:hAnsiTheme="majorHAnsi" w:cstheme="majorBidi"/>
      <w:color w:val="0D5571" w:themeColor="accent1" w:themeShade="7F"/>
    </w:rPr>
  </w:style>
  <w:style w:type="character" w:customStyle="1" w:styleId="Heading6Char">
    <w:name w:val="Heading 6 Char"/>
    <w:basedOn w:val="DefaultParagraphFont"/>
    <w:link w:val="Heading6"/>
    <w:uiPriority w:val="9"/>
    <w:rsid w:val="005157BE"/>
    <w:rPr>
      <w:rFonts w:asciiTheme="majorHAnsi" w:eastAsiaTheme="majorEastAsia" w:hAnsiTheme="majorHAnsi" w:cstheme="majorBidi"/>
      <w:i/>
      <w:iCs/>
      <w:color w:val="0D5571" w:themeColor="accent1" w:themeShade="7F"/>
    </w:rPr>
  </w:style>
  <w:style w:type="character" w:customStyle="1" w:styleId="Heading7Char">
    <w:name w:val="Heading 7 Char"/>
    <w:basedOn w:val="DefaultParagraphFont"/>
    <w:link w:val="Heading7"/>
    <w:uiPriority w:val="9"/>
    <w:semiHidden/>
    <w:rsid w:val="005157B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157BE"/>
    <w:rPr>
      <w:rFonts w:asciiTheme="majorHAnsi" w:eastAsiaTheme="majorEastAsia" w:hAnsiTheme="majorHAnsi" w:cstheme="majorBidi"/>
      <w:color w:val="1CADE4" w:themeColor="accent1"/>
      <w:sz w:val="20"/>
      <w:szCs w:val="20"/>
    </w:rPr>
  </w:style>
  <w:style w:type="character" w:customStyle="1" w:styleId="Heading9Char">
    <w:name w:val="Heading 9 Char"/>
    <w:basedOn w:val="DefaultParagraphFont"/>
    <w:link w:val="Heading9"/>
    <w:uiPriority w:val="9"/>
    <w:semiHidden/>
    <w:rsid w:val="005157BE"/>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5157BE"/>
    <w:pPr>
      <w:spacing w:line="240" w:lineRule="auto"/>
    </w:pPr>
    <w:rPr>
      <w:b/>
      <w:bCs/>
      <w:color w:val="1CADE4" w:themeColor="accent1"/>
      <w:sz w:val="18"/>
      <w:szCs w:val="18"/>
    </w:rPr>
  </w:style>
  <w:style w:type="character" w:styleId="Strong">
    <w:name w:val="Strong"/>
    <w:basedOn w:val="DefaultParagraphFont"/>
    <w:uiPriority w:val="22"/>
    <w:qFormat/>
    <w:rsid w:val="005157BE"/>
    <w:rPr>
      <w:b/>
      <w:bCs/>
    </w:rPr>
  </w:style>
  <w:style w:type="character" w:styleId="Emphasis">
    <w:name w:val="Emphasis"/>
    <w:basedOn w:val="DefaultParagraphFont"/>
    <w:uiPriority w:val="20"/>
    <w:qFormat/>
    <w:rsid w:val="005157BE"/>
    <w:rPr>
      <w:i/>
      <w:iCs/>
    </w:rPr>
  </w:style>
  <w:style w:type="paragraph" w:styleId="ListParagraph">
    <w:name w:val="List Paragraph"/>
    <w:basedOn w:val="Normal"/>
    <w:uiPriority w:val="34"/>
    <w:qFormat/>
    <w:pPr>
      <w:ind w:left="720"/>
      <w:contextualSpacing/>
    </w:pPr>
  </w:style>
  <w:style w:type="paragraph" w:styleId="Quote">
    <w:name w:val="Quote"/>
    <w:basedOn w:val="Normal"/>
    <w:next w:val="Normal"/>
    <w:link w:val="QuoteChar"/>
    <w:uiPriority w:val="29"/>
    <w:qFormat/>
    <w:rsid w:val="005157BE"/>
    <w:rPr>
      <w:i/>
      <w:iCs/>
      <w:color w:val="000000" w:themeColor="text1"/>
    </w:rPr>
  </w:style>
  <w:style w:type="character" w:customStyle="1" w:styleId="QuoteChar">
    <w:name w:val="Quote Char"/>
    <w:basedOn w:val="DefaultParagraphFont"/>
    <w:link w:val="Quote"/>
    <w:uiPriority w:val="29"/>
    <w:rsid w:val="005157BE"/>
    <w:rPr>
      <w:i/>
      <w:iCs/>
      <w:color w:val="000000" w:themeColor="text1"/>
    </w:rPr>
  </w:style>
  <w:style w:type="paragraph" w:styleId="IntenseQuote">
    <w:name w:val="Intense Quote"/>
    <w:basedOn w:val="Normal"/>
    <w:next w:val="Normal"/>
    <w:link w:val="IntenseQuoteChar"/>
    <w:uiPriority w:val="30"/>
    <w:qFormat/>
    <w:rsid w:val="005157BE"/>
    <w:pPr>
      <w:pBdr>
        <w:bottom w:val="single" w:sz="4" w:space="4" w:color="1CADE4" w:themeColor="accent1"/>
      </w:pBdr>
      <w:spacing w:before="200" w:after="280"/>
      <w:ind w:left="936" w:right="936"/>
    </w:pPr>
    <w:rPr>
      <w:b/>
      <w:bCs/>
      <w:i/>
      <w:iCs/>
      <w:color w:val="1CADE4" w:themeColor="accent1"/>
    </w:rPr>
  </w:style>
  <w:style w:type="character" w:customStyle="1" w:styleId="IntenseQuoteChar">
    <w:name w:val="Intense Quote Char"/>
    <w:basedOn w:val="DefaultParagraphFont"/>
    <w:link w:val="IntenseQuote"/>
    <w:uiPriority w:val="30"/>
    <w:rsid w:val="005157BE"/>
    <w:rPr>
      <w:b/>
      <w:bCs/>
      <w:i/>
      <w:iCs/>
      <w:color w:val="1CADE4" w:themeColor="accent1"/>
    </w:rPr>
  </w:style>
  <w:style w:type="character" w:styleId="SubtleEmphasis">
    <w:name w:val="Subtle Emphasis"/>
    <w:basedOn w:val="DefaultParagraphFont"/>
    <w:uiPriority w:val="19"/>
    <w:qFormat/>
    <w:rsid w:val="005157BE"/>
    <w:rPr>
      <w:i/>
      <w:iCs/>
      <w:color w:val="808080" w:themeColor="text1" w:themeTint="7F"/>
    </w:rPr>
  </w:style>
  <w:style w:type="character" w:styleId="IntenseEmphasis">
    <w:name w:val="Intense Emphasis"/>
    <w:basedOn w:val="DefaultParagraphFont"/>
    <w:uiPriority w:val="21"/>
    <w:qFormat/>
    <w:rsid w:val="005157BE"/>
    <w:rPr>
      <w:b/>
      <w:bCs/>
      <w:i/>
      <w:iCs/>
      <w:color w:val="1CADE4" w:themeColor="accent1"/>
    </w:rPr>
  </w:style>
  <w:style w:type="character" w:styleId="SubtleReference">
    <w:name w:val="Subtle Reference"/>
    <w:basedOn w:val="DefaultParagraphFont"/>
    <w:uiPriority w:val="31"/>
    <w:qFormat/>
    <w:rsid w:val="005157BE"/>
    <w:rPr>
      <w:smallCaps/>
      <w:color w:val="2683C6" w:themeColor="accent2"/>
      <w:u w:val="single"/>
    </w:rPr>
  </w:style>
  <w:style w:type="character" w:styleId="IntenseReference">
    <w:name w:val="Intense Reference"/>
    <w:basedOn w:val="DefaultParagraphFont"/>
    <w:uiPriority w:val="32"/>
    <w:qFormat/>
    <w:rsid w:val="005157BE"/>
    <w:rPr>
      <w:b/>
      <w:bCs/>
      <w:smallCaps/>
      <w:color w:val="2683C6" w:themeColor="accent2"/>
      <w:spacing w:val="5"/>
      <w:u w:val="single"/>
    </w:rPr>
  </w:style>
  <w:style w:type="character" w:styleId="BookTitle">
    <w:name w:val="Book Title"/>
    <w:basedOn w:val="DefaultParagraphFont"/>
    <w:uiPriority w:val="33"/>
    <w:qFormat/>
    <w:rsid w:val="005157BE"/>
    <w:rPr>
      <w:b/>
      <w:bCs/>
      <w:smallCaps/>
      <w:spacing w:val="5"/>
    </w:rPr>
  </w:style>
  <w:style w:type="paragraph" w:styleId="TOCHeading">
    <w:name w:val="TOC Heading"/>
    <w:basedOn w:val="Heading1"/>
    <w:next w:val="Normal"/>
    <w:uiPriority w:val="39"/>
    <w:semiHidden/>
    <w:unhideWhenUsed/>
    <w:qFormat/>
    <w:rsid w:val="005157BE"/>
    <w:pPr>
      <w:outlineLvl w:val="9"/>
    </w:p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styleId="Hyperlink">
    <w:name w:val="Hyperlink"/>
    <w:basedOn w:val="DefaultParagraphFont"/>
    <w:uiPriority w:val="99"/>
    <w:unhideWhenUsed/>
    <w:rsid w:val="00E0067F"/>
    <w:rPr>
      <w:color w:val="6EAC1C" w:themeColor="hyperlink"/>
      <w:u w:val="single"/>
    </w:rPr>
  </w:style>
  <w:style w:type="paragraph" w:styleId="DocumentMap">
    <w:name w:val="Document Map"/>
    <w:basedOn w:val="Normal"/>
    <w:link w:val="DocumentMapChar"/>
    <w:uiPriority w:val="99"/>
    <w:semiHidden/>
    <w:unhideWhenUsed/>
    <w:rsid w:val="009D12A2"/>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9D12A2"/>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497D4C"/>
    <w:rPr>
      <w:color w:val="B26B02" w:themeColor="followedHyperlink"/>
      <w:u w:val="single"/>
    </w:rPr>
  </w:style>
  <w:style w:type="table" w:styleId="PlainTable4">
    <w:name w:val="Plain Table 4"/>
    <w:basedOn w:val="TableNormal"/>
    <w:uiPriority w:val="44"/>
    <w:rsid w:val="00AB44EC"/>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4">
    <w:name w:val="Grid Table 2 Accent 4"/>
    <w:basedOn w:val="TableNormal"/>
    <w:uiPriority w:val="47"/>
    <w:rsid w:val="00787CB7"/>
    <w:pPr>
      <w:spacing w:after="0" w:line="240" w:lineRule="auto"/>
    </w:pPr>
    <w:tblPr>
      <w:tblStyleRowBandSize w:val="1"/>
      <w:tblStyleColBandSize w:val="1"/>
      <w:tblInd w:w="0" w:type="dxa"/>
      <w:tblBorders>
        <w:top w:val="single" w:sz="2" w:space="0" w:color="8CD6C0" w:themeColor="accent4" w:themeTint="99"/>
        <w:bottom w:val="single" w:sz="2" w:space="0" w:color="8CD6C0" w:themeColor="accent4" w:themeTint="99"/>
        <w:insideH w:val="single" w:sz="2" w:space="0" w:color="8CD6C0" w:themeColor="accent4" w:themeTint="99"/>
        <w:insideV w:val="single" w:sz="2" w:space="0" w:color="8CD6C0" w:themeColor="accent4" w:themeTint="99"/>
      </w:tblBorders>
      <w:tblCellMar>
        <w:top w:w="0" w:type="dxa"/>
        <w:left w:w="108" w:type="dxa"/>
        <w:bottom w:w="0" w:type="dxa"/>
        <w:right w:w="108" w:type="dxa"/>
      </w:tblCellMar>
    </w:tblPr>
    <w:tblStylePr w:type="firstRow">
      <w:rPr>
        <w:b/>
        <w:bCs/>
      </w:rPr>
      <w:tblPr/>
      <w:tcPr>
        <w:tcBorders>
          <w:top w:val="nil"/>
          <w:bottom w:val="single" w:sz="12" w:space="0" w:color="8CD6C0" w:themeColor="accent4" w:themeTint="99"/>
          <w:insideH w:val="nil"/>
          <w:insideV w:val="nil"/>
        </w:tcBorders>
        <w:shd w:val="clear" w:color="auto" w:fill="FFFFFF" w:themeFill="background1"/>
      </w:tcPr>
    </w:tblStylePr>
    <w:tblStylePr w:type="lastRow">
      <w:rPr>
        <w:b/>
        <w:bCs/>
      </w:rPr>
      <w:tblPr/>
      <w:tcPr>
        <w:tcBorders>
          <w:top w:val="double" w:sz="2" w:space="0" w:color="8CD6C0"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table" w:styleId="ListTable2-Accent5">
    <w:name w:val="List Table 2 Accent 5"/>
    <w:basedOn w:val="TableNormal"/>
    <w:uiPriority w:val="47"/>
    <w:rsid w:val="00787CB7"/>
    <w:pPr>
      <w:spacing w:after="0" w:line="240" w:lineRule="auto"/>
    </w:pPr>
    <w:tblPr>
      <w:tblStyleRowBandSize w:val="1"/>
      <w:tblStyleColBandSize w:val="1"/>
      <w:tblInd w:w="0" w:type="dxa"/>
      <w:tblBorders>
        <w:top w:val="single" w:sz="4" w:space="0" w:color="7EC492" w:themeColor="accent5" w:themeTint="99"/>
        <w:bottom w:val="single" w:sz="4" w:space="0" w:color="7EC492" w:themeColor="accent5" w:themeTint="99"/>
        <w:insideH w:val="single" w:sz="4" w:space="0" w:color="7EC492" w:themeColor="accent5"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EBDA" w:themeFill="accent5" w:themeFillTint="33"/>
      </w:tcPr>
    </w:tblStylePr>
    <w:tblStylePr w:type="band1Horz">
      <w:tblPr/>
      <w:tcPr>
        <w:shd w:val="clear" w:color="auto" w:fill="D3EBDA" w:themeFill="accent5" w:themeFillTint="33"/>
      </w:tcPr>
    </w:tblStylePr>
  </w:style>
  <w:style w:type="table" w:styleId="ListTable6Colorful-Accent4">
    <w:name w:val="List Table 6 Colorful Accent 4"/>
    <w:basedOn w:val="TableNormal"/>
    <w:uiPriority w:val="51"/>
    <w:rsid w:val="00787CB7"/>
    <w:pPr>
      <w:spacing w:after="0" w:line="240" w:lineRule="auto"/>
    </w:pPr>
    <w:rPr>
      <w:color w:val="318B70" w:themeColor="accent4" w:themeShade="BF"/>
    </w:rPr>
    <w:tblPr>
      <w:tblStyleRowBandSize w:val="1"/>
      <w:tblStyleColBandSize w:val="1"/>
      <w:tblInd w:w="0" w:type="dxa"/>
      <w:tblBorders>
        <w:top w:val="single" w:sz="4" w:space="0" w:color="42BA97" w:themeColor="accent4"/>
        <w:bottom w:val="single" w:sz="4" w:space="0" w:color="42BA97" w:themeColor="accent4"/>
      </w:tblBorders>
      <w:tblCellMar>
        <w:top w:w="0" w:type="dxa"/>
        <w:left w:w="108" w:type="dxa"/>
        <w:bottom w:w="0" w:type="dxa"/>
        <w:right w:w="108" w:type="dxa"/>
      </w:tblCellMar>
    </w:tblPr>
    <w:tblStylePr w:type="firstRow">
      <w:rPr>
        <w:b/>
        <w:bCs/>
      </w:rPr>
      <w:tblPr/>
      <w:tcPr>
        <w:tcBorders>
          <w:bottom w:val="single" w:sz="4" w:space="0" w:color="42BA97" w:themeColor="accent4"/>
        </w:tcBorders>
      </w:tcPr>
    </w:tblStylePr>
    <w:tblStylePr w:type="lastRow">
      <w:rPr>
        <w:b/>
        <w:bCs/>
      </w:rPr>
      <w:tblPr/>
      <w:tcPr>
        <w:tcBorders>
          <w:top w:val="double" w:sz="4" w:space="0" w:color="42BA97" w:themeColor="accent4"/>
        </w:tcBorders>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paragraph" w:styleId="Revision">
    <w:name w:val="Revision"/>
    <w:hidden/>
    <w:uiPriority w:val="99"/>
    <w:semiHidden/>
    <w:rsid w:val="00DF041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224808">
      <w:bodyDiv w:val="1"/>
      <w:marLeft w:val="0"/>
      <w:marRight w:val="0"/>
      <w:marTop w:val="0"/>
      <w:marBottom w:val="0"/>
      <w:divBdr>
        <w:top w:val="none" w:sz="0" w:space="0" w:color="auto"/>
        <w:left w:val="none" w:sz="0" w:space="0" w:color="auto"/>
        <w:bottom w:val="none" w:sz="0" w:space="0" w:color="auto"/>
        <w:right w:val="none" w:sz="0" w:space="0" w:color="auto"/>
      </w:divBdr>
    </w:div>
    <w:div w:id="807164641">
      <w:bodyDiv w:val="1"/>
      <w:marLeft w:val="0"/>
      <w:marRight w:val="0"/>
      <w:marTop w:val="0"/>
      <w:marBottom w:val="0"/>
      <w:divBdr>
        <w:top w:val="none" w:sz="0" w:space="0" w:color="auto"/>
        <w:left w:val="none" w:sz="0" w:space="0" w:color="auto"/>
        <w:bottom w:val="none" w:sz="0" w:space="0" w:color="auto"/>
        <w:right w:val="none" w:sz="0" w:space="0" w:color="auto"/>
      </w:divBdr>
      <w:divsChild>
        <w:div w:id="1324309226">
          <w:marLeft w:val="0"/>
          <w:marRight w:val="0"/>
          <w:marTop w:val="0"/>
          <w:marBottom w:val="0"/>
          <w:divBdr>
            <w:top w:val="none" w:sz="0" w:space="0" w:color="auto"/>
            <w:left w:val="none" w:sz="0" w:space="0" w:color="auto"/>
            <w:bottom w:val="none" w:sz="0" w:space="0" w:color="auto"/>
            <w:right w:val="none" w:sz="0" w:space="0" w:color="auto"/>
          </w:divBdr>
        </w:div>
      </w:divsChild>
    </w:div>
    <w:div w:id="813110136">
      <w:bodyDiv w:val="1"/>
      <w:marLeft w:val="0"/>
      <w:marRight w:val="0"/>
      <w:marTop w:val="0"/>
      <w:marBottom w:val="0"/>
      <w:divBdr>
        <w:top w:val="none" w:sz="0" w:space="0" w:color="auto"/>
        <w:left w:val="none" w:sz="0" w:space="0" w:color="auto"/>
        <w:bottom w:val="none" w:sz="0" w:space="0" w:color="auto"/>
        <w:right w:val="none" w:sz="0" w:space="0" w:color="auto"/>
      </w:divBdr>
    </w:div>
    <w:div w:id="1123890693">
      <w:bodyDiv w:val="1"/>
      <w:marLeft w:val="0"/>
      <w:marRight w:val="0"/>
      <w:marTop w:val="0"/>
      <w:marBottom w:val="0"/>
      <w:divBdr>
        <w:top w:val="none" w:sz="0" w:space="0" w:color="auto"/>
        <w:left w:val="none" w:sz="0" w:space="0" w:color="auto"/>
        <w:bottom w:val="none" w:sz="0" w:space="0" w:color="auto"/>
        <w:right w:val="none" w:sz="0" w:space="0" w:color="auto"/>
      </w:divBdr>
    </w:div>
    <w:div w:id="1315797519">
      <w:bodyDiv w:val="1"/>
      <w:marLeft w:val="0"/>
      <w:marRight w:val="0"/>
      <w:marTop w:val="0"/>
      <w:marBottom w:val="0"/>
      <w:divBdr>
        <w:top w:val="none" w:sz="0" w:space="0" w:color="auto"/>
        <w:left w:val="none" w:sz="0" w:space="0" w:color="auto"/>
        <w:bottom w:val="none" w:sz="0" w:space="0" w:color="auto"/>
        <w:right w:val="none" w:sz="0" w:space="0" w:color="auto"/>
      </w:divBdr>
    </w:div>
    <w:div w:id="1384452443">
      <w:bodyDiv w:val="1"/>
      <w:marLeft w:val="0"/>
      <w:marRight w:val="0"/>
      <w:marTop w:val="0"/>
      <w:marBottom w:val="0"/>
      <w:divBdr>
        <w:top w:val="none" w:sz="0" w:space="0" w:color="auto"/>
        <w:left w:val="none" w:sz="0" w:space="0" w:color="auto"/>
        <w:bottom w:val="none" w:sz="0" w:space="0" w:color="auto"/>
        <w:right w:val="none" w:sz="0" w:space="0" w:color="auto"/>
      </w:divBdr>
    </w:div>
    <w:div w:id="1648588014">
      <w:bodyDiv w:val="1"/>
      <w:marLeft w:val="0"/>
      <w:marRight w:val="0"/>
      <w:marTop w:val="0"/>
      <w:marBottom w:val="0"/>
      <w:divBdr>
        <w:top w:val="none" w:sz="0" w:space="0" w:color="auto"/>
        <w:left w:val="none" w:sz="0" w:space="0" w:color="auto"/>
        <w:bottom w:val="none" w:sz="0" w:space="0" w:color="auto"/>
        <w:right w:val="none" w:sz="0" w:space="0" w:color="auto"/>
      </w:divBdr>
    </w:div>
    <w:div w:id="1756824000">
      <w:bodyDiv w:val="1"/>
      <w:marLeft w:val="0"/>
      <w:marRight w:val="0"/>
      <w:marTop w:val="0"/>
      <w:marBottom w:val="0"/>
      <w:divBdr>
        <w:top w:val="none" w:sz="0" w:space="0" w:color="auto"/>
        <w:left w:val="none" w:sz="0" w:space="0" w:color="auto"/>
        <w:bottom w:val="none" w:sz="0" w:space="0" w:color="auto"/>
        <w:right w:val="none" w:sz="0" w:space="0" w:color="auto"/>
      </w:divBdr>
    </w:div>
    <w:div w:id="1881898375">
      <w:bodyDiv w:val="1"/>
      <w:marLeft w:val="0"/>
      <w:marRight w:val="0"/>
      <w:marTop w:val="0"/>
      <w:marBottom w:val="0"/>
      <w:divBdr>
        <w:top w:val="none" w:sz="0" w:space="0" w:color="auto"/>
        <w:left w:val="none" w:sz="0" w:space="0" w:color="auto"/>
        <w:bottom w:val="none" w:sz="0" w:space="0" w:color="auto"/>
        <w:right w:val="none" w:sz="0" w:space="0" w:color="auto"/>
      </w:divBdr>
    </w:div>
    <w:div w:id="1988850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glossaryDocument" Target="glossary/document.xml"/><Relationship Id="rId48" Type="http://schemas.openxmlformats.org/officeDocument/2006/relationships/theme" Target="theme/theme1.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footnotes" Target="footnotes.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 Id="rId33" Type="http://schemas.openxmlformats.org/officeDocument/2006/relationships/image" Target="media/image21.jpe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hyperlink" Target="http://goo.gl/lgvCaK" TargetMode="External"/><Relationship Id="rId10" Type="http://schemas.openxmlformats.org/officeDocument/2006/relationships/endnotes" Target="endnotes.xml"/><Relationship Id="rId11" Type="http://schemas.openxmlformats.org/officeDocument/2006/relationships/hyperlink" Target="http://be.net/eliasdemoraes" TargetMode="External"/><Relationship Id="rId12" Type="http://schemas.openxmlformats.org/officeDocument/2006/relationships/hyperlink" Target="http://be.net/eliasdemoraes"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hyperlink" Target="http://goo.gl/Mjm97G" TargetMode="External"/><Relationship Id="rId38" Type="http://schemas.openxmlformats.org/officeDocument/2006/relationships/hyperlink" Target="http://goo.gl/bEWNXk" TargetMode="External"/><Relationship Id="rId39" Type="http://schemas.openxmlformats.org/officeDocument/2006/relationships/hyperlink" Target="http://goo.gl/HSmXEC" TargetMode="External"/><Relationship Id="rId40" Type="http://schemas.openxmlformats.org/officeDocument/2006/relationships/hyperlink" Target="https://goo.gl/Jc1bhL" TargetMode="External"/><Relationship Id="rId41" Type="http://schemas.openxmlformats.org/officeDocument/2006/relationships/hyperlink" Target="http://goo.gl/4XVTbZ" TargetMode="External"/><Relationship Id="rId42" Type="http://schemas.openxmlformats.org/officeDocument/2006/relationships/header" Target="header1.xml"/><Relationship Id="rId43" Type="http://schemas.openxmlformats.org/officeDocument/2006/relationships/footer" Target="footer1.xml"/><Relationship Id="rId44" Type="http://schemas.openxmlformats.org/officeDocument/2006/relationships/footer" Target="footer2.xml"/><Relationship Id="rId45" Type="http://schemas.openxmlformats.org/officeDocument/2006/relationships/printerSettings" Target="printerSettings/printerSettings1.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arte\AppData\Roaming\Microsoft\Templates\Relat&#243;rio%20(design%20Executiv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3A13B33C7214A2698A60B18CA7BFD21"/>
        <w:category>
          <w:name w:val="Geral"/>
          <w:gallery w:val="placeholder"/>
        </w:category>
        <w:types>
          <w:type w:val="bbPlcHdr"/>
        </w:types>
        <w:behaviors>
          <w:behavior w:val="content"/>
        </w:behaviors>
        <w:guid w:val="{99837C3F-9227-4EBE-835F-EC07C14FC020}"/>
      </w:docPartPr>
      <w:docPartBody>
        <w:p w:rsidR="00E24882" w:rsidRDefault="00E24882">
          <w:pPr>
            <w:pStyle w:val="23A13B33C7214A2698A60B18CA7BFD21"/>
          </w:pPr>
          <w:r>
            <w:rPr>
              <w:rFonts w:asciiTheme="majorHAnsi" w:eastAsiaTheme="majorEastAsia" w:hAnsiTheme="majorHAnsi" w:cstheme="majorBidi"/>
              <w:sz w:val="80"/>
              <w:szCs w:val="80"/>
            </w:rPr>
            <w:t>[Digite o título do documento]</w:t>
          </w:r>
        </w:p>
      </w:docPartBody>
    </w:docPart>
    <w:docPart>
      <w:docPartPr>
        <w:name w:val="D5746D6278BB40FEA36B4845B616981E"/>
        <w:category>
          <w:name w:val="Geral"/>
          <w:gallery w:val="placeholder"/>
        </w:category>
        <w:types>
          <w:type w:val="bbPlcHdr"/>
        </w:types>
        <w:behaviors>
          <w:behavior w:val="content"/>
        </w:behaviors>
        <w:guid w:val="{199FDDC7-7628-42A2-B96A-EC7DEB8AC4B6}"/>
      </w:docPartPr>
      <w:docPartBody>
        <w:p w:rsidR="00E24882" w:rsidRDefault="00E24882">
          <w:pPr>
            <w:pStyle w:val="D5746D6278BB40FEA36B4845B616981E"/>
          </w:pPr>
          <w:r>
            <w:rPr>
              <w:rFonts w:asciiTheme="majorHAnsi" w:eastAsiaTheme="majorEastAsia" w:hAnsiTheme="majorHAnsi" w:cstheme="majorBidi"/>
              <w:sz w:val="44"/>
              <w:szCs w:val="44"/>
            </w:rPr>
            <w:t>[Digite o subtítulo do documento]</w:t>
          </w:r>
        </w:p>
      </w:docPartBody>
    </w:docPart>
    <w:docPart>
      <w:docPartPr>
        <w:name w:val="C85D19C190FC1046AF658918215ADB77"/>
        <w:category>
          <w:name w:val="General"/>
          <w:gallery w:val="placeholder"/>
        </w:category>
        <w:types>
          <w:type w:val="bbPlcHdr"/>
        </w:types>
        <w:behaviors>
          <w:behavior w:val="content"/>
        </w:behaviors>
        <w:guid w:val="{A7CBB454-C463-BF47-80D4-83B086BC79B9}"/>
      </w:docPartPr>
      <w:docPartBody>
        <w:p w:rsidR="004F4468" w:rsidRDefault="004F4468" w:rsidP="004F4468">
          <w:pPr>
            <w:pStyle w:val="C85D19C190FC1046AF658918215ADB77"/>
          </w:pPr>
          <w:r>
            <w:rPr>
              <w:rFonts w:asciiTheme="majorHAnsi" w:eastAsiaTheme="majorEastAsia" w:hAnsiTheme="majorHAnsi" w:cstheme="majorBidi"/>
              <w:sz w:val="80"/>
              <w:szCs w:val="80"/>
            </w:rPr>
            <w:t>[Digite o título do documento]</w:t>
          </w:r>
        </w:p>
      </w:docPartBody>
    </w:docPart>
    <w:docPart>
      <w:docPartPr>
        <w:name w:val="BF7063B70B46C24D852D2B7E758E0BFA"/>
        <w:category>
          <w:name w:val="General"/>
          <w:gallery w:val="placeholder"/>
        </w:category>
        <w:types>
          <w:type w:val="bbPlcHdr"/>
        </w:types>
        <w:behaviors>
          <w:behavior w:val="content"/>
        </w:behaviors>
        <w:guid w:val="{21206ADD-8194-9B4E-9D6B-21D9D148FC9E}"/>
      </w:docPartPr>
      <w:docPartBody>
        <w:p w:rsidR="004F4468" w:rsidRDefault="004F4468" w:rsidP="004F4468">
          <w:pPr>
            <w:pStyle w:val="BF7063B70B46C24D852D2B7E758E0BFA"/>
          </w:pPr>
          <w:r>
            <w:rPr>
              <w:rFonts w:asciiTheme="majorHAnsi" w:eastAsiaTheme="majorEastAsia" w:hAnsiTheme="majorHAnsi" w:cstheme="majorBidi"/>
              <w:sz w:val="44"/>
              <w:szCs w:val="44"/>
            </w:rPr>
            <w:t>[Digite o subtítulo do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Palatino Linotype">
    <w:panose1 w:val="02040502050505030304"/>
    <w:charset w:val="00"/>
    <w:family w:val="auto"/>
    <w:pitch w:val="variable"/>
    <w:sig w:usb0="E0000287" w:usb1="40000013" w:usb2="00000000" w:usb3="00000000" w:csb0="0000019F" w:csb1="00000000"/>
  </w:font>
  <w:font w:name="Century Gothic">
    <w:panose1 w:val="020B0502020202020204"/>
    <w:charset w:val="00"/>
    <w:family w:val="auto"/>
    <w:pitch w:val="variable"/>
    <w:sig w:usb0="00000287" w:usb1="00000000" w:usb2="00000000" w:usb3="00000000" w:csb0="000000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Symbol">
    <w:panose1 w:val="00000000000000000000"/>
    <w:charset w:val="02"/>
    <w:family w:val="auto"/>
    <w:pitch w:val="variable"/>
    <w:sig w:usb0="00000000" w:usb1="10000000" w:usb2="00000000" w:usb3="00000000" w:csb0="80000000" w:csb1="00000000"/>
  </w:font>
  <w:font w:name="Wingdings 2">
    <w:panose1 w:val="050201020105070707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4882"/>
    <w:rsid w:val="0049385C"/>
    <w:rsid w:val="004F4468"/>
    <w:rsid w:val="009A44DE"/>
    <w:rsid w:val="00E2488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0" w:line="240" w:lineRule="auto"/>
      <w:outlineLvl w:val="0"/>
    </w:pPr>
    <w:rPr>
      <w:rFonts w:asciiTheme="majorHAnsi" w:eastAsiaTheme="majorEastAsia" w:hAnsiTheme="majorHAnsi" w:cstheme="majorBidi"/>
      <w:bCs/>
      <w:i/>
      <w:color w:val="5B9BD5" w:themeColor="accent1"/>
      <w:sz w:val="32"/>
      <w:szCs w:val="32"/>
    </w:rPr>
  </w:style>
  <w:style w:type="paragraph" w:styleId="Heading2">
    <w:name w:val="heading 2"/>
    <w:basedOn w:val="Normal"/>
    <w:next w:val="Normal"/>
    <w:link w:val="Heading2Char"/>
    <w:uiPriority w:val="9"/>
    <w:unhideWhenUsed/>
    <w:qFormat/>
    <w:pPr>
      <w:keepNext/>
      <w:keepLines/>
      <w:spacing w:before="120" w:after="0" w:line="240" w:lineRule="auto"/>
      <w:outlineLvl w:val="1"/>
    </w:pPr>
    <w:rPr>
      <w:rFonts w:asciiTheme="majorHAnsi" w:eastAsiaTheme="majorEastAsia" w:hAnsiTheme="majorHAnsi" w:cstheme="majorBidi"/>
      <w:bCs/>
      <w:color w:val="44546A" w:themeColor="text2"/>
      <w:sz w:val="28"/>
      <w:szCs w:val="28"/>
    </w:rPr>
  </w:style>
  <w:style w:type="paragraph" w:styleId="Heading3">
    <w:name w:val="heading 3"/>
    <w:basedOn w:val="Normal"/>
    <w:next w:val="Normal"/>
    <w:link w:val="Heading3Char"/>
    <w:uiPriority w:val="9"/>
    <w:unhideWhenUsed/>
    <w:qFormat/>
    <w:pPr>
      <w:keepNext/>
      <w:keepLines/>
      <w:spacing w:before="60" w:after="0" w:line="240" w:lineRule="auto"/>
      <w:outlineLvl w:val="2"/>
    </w:pPr>
    <w:rPr>
      <w:rFonts w:eastAsiaTheme="majorEastAsia" w:cstheme="majorBidi"/>
      <w:b/>
      <w:bCs/>
      <w:cap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A13B33C7214A2698A60B18CA7BFD21">
    <w:name w:val="23A13B33C7214A2698A60B18CA7BFD21"/>
  </w:style>
  <w:style w:type="paragraph" w:customStyle="1" w:styleId="D5746D6278BB40FEA36B4845B616981E">
    <w:name w:val="D5746D6278BB40FEA36B4845B616981E"/>
  </w:style>
  <w:style w:type="paragraph" w:customStyle="1" w:styleId="B733CCAD815D450CAC74C4BFF25F3013">
    <w:name w:val="B733CCAD815D450CAC74C4BFF25F3013"/>
  </w:style>
  <w:style w:type="character" w:customStyle="1" w:styleId="Heading1Char">
    <w:name w:val="Heading 1 Char"/>
    <w:basedOn w:val="DefaultParagraphFont"/>
    <w:link w:val="Heading1"/>
    <w:uiPriority w:val="9"/>
    <w:rPr>
      <w:rFonts w:asciiTheme="majorHAnsi" w:eastAsiaTheme="majorEastAsia" w:hAnsiTheme="majorHAnsi" w:cstheme="majorBidi"/>
      <w:bCs/>
      <w:i/>
      <w:color w:val="5B9BD5" w:themeColor="accent1"/>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Cs/>
      <w:color w:val="44546A" w:themeColor="text2"/>
      <w:sz w:val="28"/>
      <w:szCs w:val="28"/>
    </w:rPr>
  </w:style>
  <w:style w:type="character" w:customStyle="1" w:styleId="Heading3Char">
    <w:name w:val="Heading 3 Char"/>
    <w:basedOn w:val="DefaultParagraphFont"/>
    <w:link w:val="Heading3"/>
    <w:uiPriority w:val="9"/>
    <w:rPr>
      <w:rFonts w:eastAsiaTheme="majorEastAsia" w:cstheme="majorBidi"/>
      <w:b/>
      <w:bCs/>
      <w:caps/>
      <w:color w:val="44546A" w:themeColor="text2"/>
    </w:rPr>
  </w:style>
  <w:style w:type="paragraph" w:customStyle="1" w:styleId="785A6C1AFF12434B85069AB4603AA5D3">
    <w:name w:val="785A6C1AFF12434B85069AB4603AA5D3"/>
  </w:style>
  <w:style w:type="character" w:styleId="PlaceholderText">
    <w:name w:val="Placeholder Text"/>
    <w:basedOn w:val="DefaultParagraphFont"/>
    <w:uiPriority w:val="99"/>
    <w:semiHidden/>
    <w:rsid w:val="00E24882"/>
    <w:rPr>
      <w:color w:val="808080"/>
    </w:rPr>
  </w:style>
  <w:style w:type="paragraph" w:customStyle="1" w:styleId="151DC4C0B64E6147AE4B3A678DA01289">
    <w:name w:val="151DC4C0B64E6147AE4B3A678DA01289"/>
    <w:rsid w:val="004F4468"/>
    <w:pPr>
      <w:spacing w:after="0" w:line="240" w:lineRule="auto"/>
    </w:pPr>
    <w:rPr>
      <w:sz w:val="24"/>
      <w:szCs w:val="24"/>
      <w:lang w:val="en-US" w:eastAsia="en-US"/>
    </w:rPr>
  </w:style>
  <w:style w:type="paragraph" w:customStyle="1" w:styleId="785DC773BF5EDE4B81BDE24BB9F35647">
    <w:name w:val="785DC773BF5EDE4B81BDE24BB9F35647"/>
    <w:rsid w:val="004F4468"/>
    <w:pPr>
      <w:spacing w:after="0" w:line="240" w:lineRule="auto"/>
    </w:pPr>
    <w:rPr>
      <w:sz w:val="24"/>
      <w:szCs w:val="24"/>
      <w:lang w:val="en-US" w:eastAsia="en-US"/>
    </w:rPr>
  </w:style>
  <w:style w:type="paragraph" w:customStyle="1" w:styleId="DE5D61CE6DD3A34693E9E0403FFA5888">
    <w:name w:val="DE5D61CE6DD3A34693E9E0403FFA5888"/>
    <w:rsid w:val="004F4468"/>
    <w:pPr>
      <w:spacing w:after="0" w:line="240" w:lineRule="auto"/>
    </w:pPr>
    <w:rPr>
      <w:sz w:val="24"/>
      <w:szCs w:val="24"/>
      <w:lang w:val="en-US" w:eastAsia="en-US"/>
    </w:rPr>
  </w:style>
  <w:style w:type="paragraph" w:customStyle="1" w:styleId="46D5B9EF98193446BE7F55F6C470D0C2">
    <w:name w:val="46D5B9EF98193446BE7F55F6C470D0C2"/>
    <w:rsid w:val="004F4468"/>
    <w:pPr>
      <w:spacing w:after="0" w:line="240" w:lineRule="auto"/>
    </w:pPr>
    <w:rPr>
      <w:sz w:val="24"/>
      <w:szCs w:val="24"/>
      <w:lang w:val="en-US" w:eastAsia="en-US"/>
    </w:rPr>
  </w:style>
  <w:style w:type="paragraph" w:customStyle="1" w:styleId="C85D19C190FC1046AF658918215ADB77">
    <w:name w:val="C85D19C190FC1046AF658918215ADB77"/>
    <w:rsid w:val="004F4468"/>
    <w:pPr>
      <w:spacing w:after="0" w:line="240" w:lineRule="auto"/>
    </w:pPr>
    <w:rPr>
      <w:sz w:val="24"/>
      <w:szCs w:val="24"/>
      <w:lang w:val="en-US" w:eastAsia="en-US"/>
    </w:rPr>
  </w:style>
  <w:style w:type="paragraph" w:customStyle="1" w:styleId="BF7063B70B46C24D852D2B7E758E0BFA">
    <w:name w:val="BF7063B70B46C24D852D2B7E758E0BFA"/>
    <w:rsid w:val="004F4468"/>
    <w:pPr>
      <w:spacing w:after="0" w:line="240" w:lineRule="auto"/>
    </w:pPr>
    <w:rPr>
      <w:sz w:val="24"/>
      <w:szCs w:val="24"/>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theme/_rels/theme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Executiv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Executi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Game Design Document referente ao jogo “Nonda”, produzido por Elias de Moraes Fernandes com apoio da COTED – Coordenação de Tecnologia e Educação no Projeto nº 9 do RED – Recursos Educacionais Digitais, versão 1.0.</Abstract>
  <CompanyAddress/>
  <CompanyPhone/>
  <CompanyFax/>
  <CompanyEmail/>
</CoverPageProperties>
</file>

<file path=customXml/item2.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A9BBAF-2A1F-4D95-901E-4FFB9D2C6CBC}">
  <ds:schemaRefs>
    <ds:schemaRef ds:uri="http://schemas.microsoft.com/office/2009/outspace/metadata"/>
  </ds:schemaRefs>
</ds:datastoreItem>
</file>

<file path=customXml/itemProps3.xml><?xml version="1.0" encoding="utf-8"?>
<ds:datastoreItem xmlns:ds="http://schemas.openxmlformats.org/officeDocument/2006/customXml" ds:itemID="{A4EF82ED-E4BE-4A4A-8010-82216073E18F}">
  <ds:schemaRefs>
    <ds:schemaRef ds:uri="http://schemas.microsoft.com/sharepoint/v3/contenttype/forms"/>
  </ds:schemaRefs>
</ds:datastoreItem>
</file>

<file path=customXml/itemProps4.xml><?xml version="1.0" encoding="utf-8"?>
<ds:datastoreItem xmlns:ds="http://schemas.openxmlformats.org/officeDocument/2006/customXml" ds:itemID="{0A41FBAF-A4FF-5842-9087-1FA0A499E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C:\Users\warte\AppData\Roaming\Microsoft\Templates\Relatório (design Executivo).dotx</Template>
  <TotalTime>1</TotalTime>
  <Pages>24</Pages>
  <Words>4430</Words>
  <Characters>25256</Characters>
  <Application>Microsoft Macintosh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Nonda</vt:lpstr>
    </vt:vector>
  </TitlesOfParts>
  <Company/>
  <LinksUpToDate>false</LinksUpToDate>
  <CharactersWithSpaces>29627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Nonda</dc:title>
  <dc:subject>Game Design Document – Elias de M. Fernandes    V.1.0</dc:subject>
  <dc:creator>Wagner Janelli Tamborin</dc:creator>
  <cp:keywords/>
  <cp:lastModifiedBy>Elias de Moraes Fernandes</cp:lastModifiedBy>
  <cp:revision>3</cp:revision>
  <cp:lastPrinted>2016-07-08T05:06:00Z</cp:lastPrinted>
  <dcterms:created xsi:type="dcterms:W3CDTF">2016-07-08T05:06:00Z</dcterms:created>
  <dcterms:modified xsi:type="dcterms:W3CDTF">2016-07-08T05:06:00Z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TC017730589991</vt:lpwstr>
  </property>
</Properties>
</file>